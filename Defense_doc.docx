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074C2" w14:textId="77777777" w:rsidR="576062CF" w:rsidRDefault="576062CF" w:rsidP="00FD478C"/>
    <w:p w14:paraId="523BDCFD" w14:textId="77777777" w:rsidR="576062CF" w:rsidRDefault="576062CF" w:rsidP="00FD478C"/>
    <w:p w14:paraId="5D99BDAF" w14:textId="77777777" w:rsidR="576062CF" w:rsidRDefault="576062CF" w:rsidP="00FD478C"/>
    <w:p w14:paraId="6E0EDDD4" w14:textId="77777777" w:rsidR="576062CF" w:rsidRPr="00741B3A" w:rsidRDefault="576062CF" w:rsidP="00FD478C">
      <w:pPr>
        <w:rPr>
          <w:rFonts w:ascii="Times New Roman" w:hAnsi="Times New Roman" w:cs="Times New Roman"/>
          <w:sz w:val="24"/>
          <w:szCs w:val="24"/>
        </w:rPr>
      </w:pPr>
    </w:p>
    <w:p w14:paraId="4B610680" w14:textId="15D4D7CB" w:rsidR="576062CF" w:rsidRPr="00741B3A" w:rsidRDefault="00D303DE" w:rsidP="00FD478C">
      <w:pPr>
        <w:pStyle w:val="Title"/>
        <w:rPr>
          <w:rFonts w:ascii="Times New Roman" w:hAnsi="Times New Roman" w:cs="Times New Roman"/>
          <w:sz w:val="24"/>
          <w:szCs w:val="24"/>
        </w:rPr>
      </w:pPr>
      <w:r w:rsidRPr="00741B3A">
        <w:rPr>
          <w:rFonts w:ascii="Times New Roman" w:hAnsi="Times New Roman" w:cs="Times New Roman"/>
          <w:sz w:val="24"/>
          <w:szCs w:val="24"/>
        </w:rPr>
        <w:t>GameWinningStats</w:t>
      </w:r>
    </w:p>
    <w:p w14:paraId="19FFBE9B" w14:textId="4F731E69" w:rsidR="00D303DE" w:rsidRPr="00741B3A" w:rsidRDefault="00D303DE" w:rsidP="00FD478C">
      <w:pPr>
        <w:pStyle w:val="Subtitle"/>
        <w:rPr>
          <w:rFonts w:ascii="Times New Roman" w:hAnsi="Times New Roman" w:cs="Times New Roman"/>
          <w:sz w:val="24"/>
          <w:szCs w:val="24"/>
        </w:rPr>
      </w:pPr>
      <w:r w:rsidRPr="00741B3A">
        <w:rPr>
          <w:rFonts w:ascii="Times New Roman" w:hAnsi="Times New Roman" w:cs="Times New Roman"/>
          <w:sz w:val="24"/>
          <w:szCs w:val="24"/>
        </w:rPr>
        <w:t>April 2026</w:t>
      </w:r>
    </w:p>
    <w:p w14:paraId="01FB741C" w14:textId="042852DE" w:rsidR="00FD478C" w:rsidRPr="00741B3A" w:rsidRDefault="00D303DE" w:rsidP="00FD478C">
      <w:pPr>
        <w:pStyle w:val="Subtitle"/>
        <w:rPr>
          <w:rFonts w:ascii="Times New Roman" w:hAnsi="Times New Roman" w:cs="Times New Roman"/>
          <w:sz w:val="24"/>
          <w:szCs w:val="24"/>
        </w:rPr>
      </w:pPr>
      <w:r w:rsidRPr="00741B3A">
        <w:rPr>
          <w:rFonts w:ascii="Times New Roman" w:hAnsi="Times New Roman" w:cs="Times New Roman"/>
          <w:sz w:val="24"/>
          <w:szCs w:val="24"/>
        </w:rPr>
        <w:t>Joshua Stradford</w:t>
      </w:r>
    </w:p>
    <w:p w14:paraId="26A1FDD0" w14:textId="78C65C6A" w:rsidR="00FD478C" w:rsidRPr="00741B3A" w:rsidRDefault="00D303DE" w:rsidP="00FD478C">
      <w:pPr>
        <w:pStyle w:val="Subtitle"/>
        <w:rPr>
          <w:rFonts w:ascii="Times New Roman" w:hAnsi="Times New Roman" w:cs="Times New Roman"/>
          <w:sz w:val="24"/>
          <w:szCs w:val="24"/>
        </w:rPr>
      </w:pPr>
      <w:r w:rsidRPr="00741B3A">
        <w:rPr>
          <w:rFonts w:ascii="Times New Roman" w:hAnsi="Times New Roman" w:cs="Times New Roman"/>
          <w:sz w:val="24"/>
          <w:szCs w:val="24"/>
        </w:rPr>
        <w:t>Bachelor of Science- Cybersecurity</w:t>
      </w:r>
      <w:r w:rsidR="00FD478C" w:rsidRPr="00741B3A">
        <w:rPr>
          <w:rFonts w:ascii="Times New Roman" w:hAnsi="Times New Roman" w:cs="Times New Roman"/>
          <w:sz w:val="24"/>
          <w:szCs w:val="24"/>
        </w:rPr>
        <w:t xml:space="preserve"> </w:t>
      </w:r>
    </w:p>
    <w:p w14:paraId="2F92CB6A" w14:textId="46928598" w:rsidR="00FD478C" w:rsidRPr="00741B3A" w:rsidRDefault="00D303DE" w:rsidP="00FD478C">
      <w:pPr>
        <w:pStyle w:val="Subtitle"/>
        <w:rPr>
          <w:rFonts w:ascii="Times New Roman" w:hAnsi="Times New Roman" w:cs="Times New Roman"/>
          <w:sz w:val="24"/>
          <w:szCs w:val="24"/>
        </w:rPr>
      </w:pPr>
      <w:r w:rsidRPr="00741B3A">
        <w:rPr>
          <w:rFonts w:ascii="Times New Roman" w:hAnsi="Times New Roman" w:cs="Times New Roman"/>
          <w:sz w:val="24"/>
          <w:szCs w:val="24"/>
        </w:rPr>
        <w:t>Project Advisor: Prof. Henderson</w:t>
      </w:r>
      <w:r w:rsidR="00FD478C" w:rsidRPr="00741B3A">
        <w:rPr>
          <w:rFonts w:ascii="Times New Roman" w:hAnsi="Times New Roman" w:cs="Times New Roman"/>
          <w:sz w:val="24"/>
          <w:szCs w:val="24"/>
        </w:rPr>
        <w:t xml:space="preserve"> </w:t>
      </w:r>
    </w:p>
    <w:p w14:paraId="2D926A7D" w14:textId="77777777" w:rsidR="576062CF" w:rsidRPr="00741B3A" w:rsidRDefault="576062CF" w:rsidP="00DF3215">
      <w:pPr>
        <w:rPr>
          <w:rFonts w:ascii="Times New Roman" w:hAnsi="Times New Roman" w:cs="Times New Roman"/>
          <w:sz w:val="24"/>
          <w:szCs w:val="24"/>
        </w:rPr>
      </w:pPr>
    </w:p>
    <w:p w14:paraId="650C141A" w14:textId="77777777" w:rsidR="717E282B" w:rsidRPr="00741B3A" w:rsidRDefault="717E282B" w:rsidP="00DF3215">
      <w:pPr>
        <w:rPr>
          <w:rFonts w:ascii="Times New Roman" w:hAnsi="Times New Roman" w:cs="Times New Roman"/>
          <w:sz w:val="24"/>
          <w:szCs w:val="24"/>
        </w:rPr>
      </w:pPr>
    </w:p>
    <w:p w14:paraId="1B6C095B" w14:textId="77777777" w:rsidR="717E282B" w:rsidRPr="00741B3A" w:rsidRDefault="717E282B" w:rsidP="00DF3215">
      <w:pPr>
        <w:rPr>
          <w:rFonts w:ascii="Times New Roman" w:hAnsi="Times New Roman" w:cs="Times New Roman"/>
          <w:sz w:val="24"/>
          <w:szCs w:val="24"/>
        </w:rPr>
      </w:pPr>
    </w:p>
    <w:p w14:paraId="1AAFAEB8" w14:textId="77777777" w:rsidR="717E282B" w:rsidRPr="00741B3A" w:rsidRDefault="717E282B" w:rsidP="00DF3215">
      <w:pPr>
        <w:rPr>
          <w:rFonts w:ascii="Times New Roman" w:hAnsi="Times New Roman" w:cs="Times New Roman"/>
          <w:sz w:val="24"/>
          <w:szCs w:val="24"/>
        </w:rPr>
      </w:pPr>
    </w:p>
    <w:p w14:paraId="60CE8755" w14:textId="77777777" w:rsidR="717E282B" w:rsidRPr="00741B3A" w:rsidRDefault="717E282B" w:rsidP="00DF3215">
      <w:pPr>
        <w:rPr>
          <w:rFonts w:ascii="Times New Roman" w:hAnsi="Times New Roman" w:cs="Times New Roman"/>
          <w:sz w:val="24"/>
          <w:szCs w:val="24"/>
        </w:rPr>
      </w:pPr>
    </w:p>
    <w:p w14:paraId="4A02C5BA" w14:textId="77777777" w:rsidR="576062CF" w:rsidRPr="00741B3A" w:rsidRDefault="576062CF" w:rsidP="00D303DE">
      <w:pPr>
        <w:ind w:firstLine="0"/>
        <w:rPr>
          <w:rFonts w:ascii="Times New Roman" w:hAnsi="Times New Roman" w:cs="Times New Roman"/>
          <w:sz w:val="24"/>
          <w:szCs w:val="24"/>
        </w:rPr>
      </w:pPr>
      <w:r w:rsidRPr="00741B3A">
        <w:rPr>
          <w:rFonts w:ascii="Times New Roman" w:hAnsi="Times New Roman" w:cs="Times New Roman"/>
          <w:sz w:val="24"/>
          <w:szCs w:val="24"/>
        </w:rPr>
        <w:br w:type="page"/>
      </w:r>
    </w:p>
    <w:p w14:paraId="67685CEA" w14:textId="07D8D65A" w:rsidR="00904DBE" w:rsidRPr="00741B3A" w:rsidRDefault="00D303DE" w:rsidP="00904DBE">
      <w:pPr>
        <w:pStyle w:val="SectionTitle"/>
        <w:rPr>
          <w:rFonts w:ascii="Times New Roman" w:hAnsi="Times New Roman" w:cs="Times New Roman"/>
          <w:sz w:val="24"/>
          <w:szCs w:val="24"/>
        </w:rPr>
      </w:pPr>
      <w:r w:rsidRPr="00741B3A">
        <w:rPr>
          <w:rFonts w:ascii="Times New Roman" w:hAnsi="Times New Roman" w:cs="Times New Roman"/>
          <w:sz w:val="24"/>
          <w:szCs w:val="24"/>
        </w:rPr>
        <w:t>Statement of Purpose</w:t>
      </w:r>
      <w:r w:rsidR="00904DBE" w:rsidRPr="00741B3A">
        <w:rPr>
          <w:rFonts w:ascii="Times New Roman" w:hAnsi="Times New Roman" w:cs="Times New Roman"/>
          <w:sz w:val="24"/>
          <w:szCs w:val="24"/>
        </w:rPr>
        <w:t xml:space="preserve"> </w:t>
      </w:r>
    </w:p>
    <w:p w14:paraId="6A72678D" w14:textId="0CBD8237" w:rsidR="00D40FE7" w:rsidRPr="00741B3A" w:rsidRDefault="00D40FE7" w:rsidP="00D40FE7">
      <w:pPr>
        <w:rPr>
          <w:rFonts w:ascii="Times New Roman" w:hAnsi="Times New Roman" w:cs="Times New Roman"/>
          <w:sz w:val="24"/>
          <w:szCs w:val="24"/>
        </w:rPr>
      </w:pPr>
      <w:r w:rsidRPr="00741B3A">
        <w:rPr>
          <w:rFonts w:ascii="Times New Roman" w:hAnsi="Times New Roman" w:cs="Times New Roman"/>
          <w:sz w:val="24"/>
          <w:szCs w:val="24"/>
        </w:rPr>
        <w:t>Looking up player stats should be a quick and effective way for fans to gain access to their favorite players. Fans should be able to find everything they are looking for from advanced analytics to visuals that allow them to see how players stack up with the rest of the league with a simple player search. The current situation is that there are multiple steps in trying to get this information. Sometimes there are multiple sites you have to go to. Some sites may have the advanced analytical stats of a player but no player comparison tools to use. This makes it less attractive for fans to go see how their favorite players are doing because the process is so long.  A solution to this problem could be to have a website or excel sheet that contains all of this in one setting. A search for a player can display all of their advanced analytics, allow fans to compare with other players, as well as make rankings to show where they compare with other players at their position. The benefits of this would provide the fan with an experience where they can see every stat and see how their favorite players compare to other players. The purpose of this project is to design and develop a centralized sports analytics platform that allows users to quickly access player statistics across multiple leagues and use visuals to compare their favorite players.</w:t>
      </w:r>
    </w:p>
    <w:p w14:paraId="7CEDA94E" w14:textId="41FB8827" w:rsidR="576062CF" w:rsidRPr="00741B3A" w:rsidRDefault="576062CF" w:rsidP="00500997">
      <w:pPr>
        <w:rPr>
          <w:rFonts w:ascii="Times New Roman" w:hAnsi="Times New Roman" w:cs="Times New Roman"/>
          <w:sz w:val="24"/>
          <w:szCs w:val="24"/>
        </w:rPr>
      </w:pPr>
    </w:p>
    <w:p w14:paraId="448519BC" w14:textId="77777777" w:rsidR="576062CF" w:rsidRPr="00741B3A" w:rsidRDefault="576062CF">
      <w:pPr>
        <w:rPr>
          <w:rFonts w:ascii="Times New Roman" w:hAnsi="Times New Roman" w:cs="Times New Roman"/>
          <w:sz w:val="24"/>
          <w:szCs w:val="24"/>
        </w:rPr>
      </w:pPr>
      <w:r w:rsidRPr="00741B3A">
        <w:rPr>
          <w:rFonts w:ascii="Times New Roman" w:hAnsi="Times New Roman" w:cs="Times New Roman"/>
          <w:sz w:val="24"/>
          <w:szCs w:val="24"/>
        </w:rPr>
        <w:br w:type="page"/>
      </w:r>
    </w:p>
    <w:p w14:paraId="413919A3" w14:textId="203BD703" w:rsidR="00500997" w:rsidRPr="00741B3A" w:rsidRDefault="00D40FE7" w:rsidP="00500997">
      <w:pPr>
        <w:pStyle w:val="SectionTitle"/>
        <w:rPr>
          <w:rFonts w:ascii="Times New Roman" w:hAnsi="Times New Roman" w:cs="Times New Roman"/>
          <w:sz w:val="24"/>
          <w:szCs w:val="24"/>
        </w:rPr>
      </w:pPr>
      <w:r w:rsidRPr="00741B3A">
        <w:rPr>
          <w:rFonts w:ascii="Times New Roman" w:hAnsi="Times New Roman" w:cs="Times New Roman"/>
          <w:sz w:val="24"/>
          <w:szCs w:val="24"/>
        </w:rPr>
        <w:t>Research &amp; Background</w:t>
      </w:r>
    </w:p>
    <w:p w14:paraId="73A2D6FE" w14:textId="3D897944" w:rsidR="00D40FE7" w:rsidRPr="00230007" w:rsidRDefault="005B2DB7" w:rsidP="00D40FE7">
      <w:pPr>
        <w:rPr>
          <w:rFonts w:ascii="Times New Roman" w:hAnsi="Times New Roman" w:cs="Times New Roman"/>
          <w:sz w:val="24"/>
          <w:szCs w:val="24"/>
        </w:rPr>
      </w:pPr>
      <w:r w:rsidRPr="00741B3A">
        <w:rPr>
          <w:rFonts w:ascii="Times New Roman" w:hAnsi="Times New Roman" w:cs="Times New Roman"/>
          <w:sz w:val="24"/>
          <w:szCs w:val="24"/>
        </w:rPr>
        <w:t xml:space="preserve">First, the main source of research was understanding python libraries. </w:t>
      </w:r>
      <w:r w:rsidR="00615605" w:rsidRPr="00741B3A">
        <w:rPr>
          <w:rFonts w:ascii="Times New Roman" w:hAnsi="Times New Roman" w:cs="Times New Roman"/>
          <w:sz w:val="24"/>
          <w:szCs w:val="24"/>
        </w:rPr>
        <w:t>Th</w:t>
      </w:r>
      <w:r w:rsidRPr="00741B3A">
        <w:rPr>
          <w:rFonts w:ascii="Times New Roman" w:hAnsi="Times New Roman" w:cs="Times New Roman"/>
          <w:sz w:val="24"/>
          <w:szCs w:val="24"/>
        </w:rPr>
        <w:t xml:space="preserve">en </w:t>
      </w:r>
      <w:r w:rsidR="00615605" w:rsidRPr="00741B3A">
        <w:rPr>
          <w:rFonts w:ascii="Times New Roman" w:hAnsi="Times New Roman" w:cs="Times New Roman"/>
          <w:sz w:val="24"/>
          <w:szCs w:val="24"/>
        </w:rPr>
        <w:t xml:space="preserve">research I looked at </w:t>
      </w:r>
      <w:r w:rsidRPr="00741B3A">
        <w:rPr>
          <w:rFonts w:ascii="Times New Roman" w:hAnsi="Times New Roman" w:cs="Times New Roman"/>
          <w:sz w:val="24"/>
          <w:szCs w:val="24"/>
        </w:rPr>
        <w:t>was</w:t>
      </w:r>
      <w:r w:rsidR="00615605" w:rsidRPr="00741B3A">
        <w:rPr>
          <w:rFonts w:ascii="Times New Roman" w:hAnsi="Times New Roman" w:cs="Times New Roman"/>
          <w:sz w:val="24"/>
          <w:szCs w:val="24"/>
        </w:rPr>
        <w:t xml:space="preserve">s basketball reference scrapers, espn scrapers, and baseball reference scrapers. I decided to use the beautifulsoup and requests libraries from a developer named Gabriel Cano. He coded a python scraper using those libraries so I decided to give it a try. There are other espn scrapers I looked at but decided python libraries was what I best understood. Originally, I just wanted to scrape stats from one specific year, but decided I can include players’ whole careers with it </w:t>
      </w:r>
      <w:r w:rsidR="00615605" w:rsidRPr="00230007">
        <w:rPr>
          <w:rFonts w:ascii="Times New Roman" w:hAnsi="Times New Roman" w:cs="Times New Roman"/>
          <w:sz w:val="24"/>
          <w:szCs w:val="24"/>
        </w:rPr>
        <w:t xml:space="preserve">only taking a little bit more time. </w:t>
      </w:r>
      <w:r w:rsidRPr="00230007">
        <w:rPr>
          <w:rFonts w:ascii="Times New Roman" w:hAnsi="Times New Roman" w:cs="Times New Roman"/>
          <w:sz w:val="24"/>
          <w:szCs w:val="24"/>
        </w:rPr>
        <w:t>For espn, a video by Learning A-Z was a great help in understanding how that step-by-step process worked.</w:t>
      </w:r>
      <w:r w:rsidR="00615605" w:rsidRPr="00230007">
        <w:rPr>
          <w:rFonts w:ascii="Times New Roman" w:hAnsi="Times New Roman" w:cs="Times New Roman"/>
          <w:sz w:val="24"/>
          <w:szCs w:val="24"/>
        </w:rPr>
        <w:t xml:space="preserve"> I also wanted to add some other features fans could use. For the ranking game, I did some research on using skill ratings and elo. </w:t>
      </w:r>
      <w:r w:rsidR="005C45C8" w:rsidRPr="00230007">
        <w:rPr>
          <w:rFonts w:ascii="Times New Roman" w:hAnsi="Times New Roman" w:cs="Times New Roman"/>
          <w:sz w:val="24"/>
          <w:szCs w:val="24"/>
        </w:rPr>
        <w:t>An article from Matt Mazzola</w:t>
      </w:r>
      <w:r w:rsidR="00615605" w:rsidRPr="00230007">
        <w:rPr>
          <w:rFonts w:ascii="Times New Roman" w:hAnsi="Times New Roman" w:cs="Times New Roman"/>
          <w:sz w:val="24"/>
          <w:szCs w:val="24"/>
        </w:rPr>
        <w:t xml:space="preserve"> </w:t>
      </w:r>
      <w:r w:rsidR="005C45C8" w:rsidRPr="00230007">
        <w:rPr>
          <w:rFonts w:ascii="Times New Roman" w:hAnsi="Times New Roman" w:cs="Times New Roman"/>
          <w:sz w:val="24"/>
          <w:szCs w:val="24"/>
        </w:rPr>
        <w:t xml:space="preserve">was something I found that really helped know how to implement elo ratings. For Stat Comparisons, I just used motivations from twitter accounts Dattabllr and BBall Index. </w:t>
      </w:r>
    </w:p>
    <w:p w14:paraId="05506C8C" w14:textId="5671CFB4" w:rsidR="576062CF" w:rsidRPr="00230007" w:rsidRDefault="00D40FE7" w:rsidP="007D4A2B">
      <w:pPr>
        <w:pStyle w:val="Heading1"/>
        <w:rPr>
          <w:rFonts w:ascii="Times New Roman" w:hAnsi="Times New Roman" w:cs="Times New Roman"/>
          <w:sz w:val="24"/>
          <w:szCs w:val="24"/>
        </w:rPr>
      </w:pPr>
      <w:r w:rsidRPr="00230007">
        <w:rPr>
          <w:rFonts w:ascii="Times New Roman" w:hAnsi="Times New Roman" w:cs="Times New Roman"/>
          <w:sz w:val="24"/>
          <w:szCs w:val="24"/>
        </w:rPr>
        <w:t>Project Languages, Software, Hardware</w:t>
      </w:r>
      <w:r w:rsidR="576062CF" w:rsidRPr="00230007">
        <w:rPr>
          <w:rFonts w:ascii="Times New Roman" w:hAnsi="Times New Roman" w:cs="Times New Roman"/>
          <w:sz w:val="24"/>
          <w:szCs w:val="24"/>
        </w:rPr>
        <w:t xml:space="preserve"> </w:t>
      </w:r>
    </w:p>
    <w:p w14:paraId="37F11866" w14:textId="65E03EE1" w:rsidR="00D40FE7" w:rsidRPr="00230007" w:rsidRDefault="00D40FE7" w:rsidP="00D40FE7">
      <w:pPr>
        <w:rPr>
          <w:rFonts w:ascii="Times New Roman" w:hAnsi="Times New Roman" w:cs="Times New Roman"/>
          <w:sz w:val="24"/>
          <w:szCs w:val="24"/>
        </w:rPr>
      </w:pPr>
      <w:r w:rsidRPr="00230007">
        <w:rPr>
          <w:rFonts w:ascii="Times New Roman" w:hAnsi="Times New Roman" w:cs="Times New Roman"/>
          <w:sz w:val="24"/>
          <w:szCs w:val="24"/>
        </w:rPr>
        <w:t>Languages</w:t>
      </w:r>
    </w:p>
    <w:p w14:paraId="35E266F7" w14:textId="3589085E" w:rsidR="00D40FE7" w:rsidRPr="00230007" w:rsidRDefault="00D40FE7" w:rsidP="00D40FE7">
      <w:pPr>
        <w:pStyle w:val="ListParagraph"/>
        <w:numPr>
          <w:ilvl w:val="0"/>
          <w:numId w:val="1"/>
        </w:numPr>
        <w:rPr>
          <w:rFonts w:ascii="Times New Roman" w:hAnsi="Times New Roman" w:cs="Times New Roman"/>
          <w:sz w:val="24"/>
          <w:szCs w:val="24"/>
        </w:rPr>
      </w:pPr>
      <w:r w:rsidRPr="00230007">
        <w:rPr>
          <w:rFonts w:ascii="Times New Roman" w:hAnsi="Times New Roman" w:cs="Times New Roman"/>
          <w:sz w:val="24"/>
          <w:szCs w:val="24"/>
        </w:rPr>
        <w:t>Python</w:t>
      </w:r>
    </w:p>
    <w:p w14:paraId="1D9BE61B" w14:textId="1B9C9791" w:rsidR="00D40FE7" w:rsidRPr="00230007" w:rsidRDefault="00D40FE7" w:rsidP="00D40FE7">
      <w:pPr>
        <w:pStyle w:val="ListParagraph"/>
        <w:numPr>
          <w:ilvl w:val="0"/>
          <w:numId w:val="1"/>
        </w:numPr>
        <w:rPr>
          <w:rFonts w:ascii="Times New Roman" w:hAnsi="Times New Roman" w:cs="Times New Roman"/>
          <w:sz w:val="24"/>
          <w:szCs w:val="24"/>
        </w:rPr>
      </w:pPr>
      <w:r w:rsidRPr="00230007">
        <w:rPr>
          <w:rFonts w:ascii="Times New Roman" w:hAnsi="Times New Roman" w:cs="Times New Roman"/>
          <w:sz w:val="24"/>
          <w:szCs w:val="24"/>
        </w:rPr>
        <w:t>JavaScript for react and Gatsby</w:t>
      </w:r>
    </w:p>
    <w:p w14:paraId="218E0F26" w14:textId="73EFE55F" w:rsidR="00D40FE7" w:rsidRPr="00230007" w:rsidRDefault="00D40FE7" w:rsidP="00D40FE7">
      <w:pPr>
        <w:pStyle w:val="ListParagraph"/>
        <w:numPr>
          <w:ilvl w:val="0"/>
          <w:numId w:val="1"/>
        </w:numPr>
        <w:rPr>
          <w:rFonts w:ascii="Times New Roman" w:hAnsi="Times New Roman" w:cs="Times New Roman"/>
          <w:sz w:val="24"/>
          <w:szCs w:val="24"/>
        </w:rPr>
      </w:pPr>
      <w:r w:rsidRPr="00230007">
        <w:rPr>
          <w:rFonts w:ascii="Times New Roman" w:hAnsi="Times New Roman" w:cs="Times New Roman"/>
          <w:sz w:val="24"/>
          <w:szCs w:val="24"/>
        </w:rPr>
        <w:t>HTML/CSS</w:t>
      </w:r>
    </w:p>
    <w:p w14:paraId="7AE873AD" w14:textId="69DDB4F6" w:rsidR="00D40FE7" w:rsidRPr="00230007" w:rsidRDefault="00D40FE7" w:rsidP="00D40FE7">
      <w:pPr>
        <w:ind w:left="720" w:firstLine="0"/>
        <w:rPr>
          <w:rFonts w:ascii="Times New Roman" w:hAnsi="Times New Roman" w:cs="Times New Roman"/>
          <w:sz w:val="24"/>
          <w:szCs w:val="24"/>
        </w:rPr>
      </w:pPr>
      <w:r w:rsidRPr="00230007">
        <w:rPr>
          <w:rFonts w:ascii="Times New Roman" w:hAnsi="Times New Roman" w:cs="Times New Roman"/>
          <w:sz w:val="24"/>
          <w:szCs w:val="24"/>
        </w:rPr>
        <w:t>Software</w:t>
      </w:r>
    </w:p>
    <w:p w14:paraId="779202EC" w14:textId="0F77E41D" w:rsidR="00D40FE7" w:rsidRPr="00230007" w:rsidRDefault="00D40FE7" w:rsidP="00D40FE7">
      <w:pPr>
        <w:pStyle w:val="ListParagraph"/>
        <w:numPr>
          <w:ilvl w:val="0"/>
          <w:numId w:val="1"/>
        </w:numPr>
        <w:rPr>
          <w:rFonts w:ascii="Times New Roman" w:hAnsi="Times New Roman" w:cs="Times New Roman"/>
          <w:sz w:val="24"/>
          <w:szCs w:val="24"/>
        </w:rPr>
      </w:pPr>
      <w:r w:rsidRPr="00230007">
        <w:rPr>
          <w:rFonts w:ascii="Times New Roman" w:hAnsi="Times New Roman" w:cs="Times New Roman"/>
          <w:sz w:val="24"/>
          <w:szCs w:val="24"/>
        </w:rPr>
        <w:t>BeautifulSoup, pandas, requests</w:t>
      </w:r>
      <w:r w:rsidR="005B2DB7" w:rsidRPr="00230007">
        <w:rPr>
          <w:rFonts w:ascii="Times New Roman" w:hAnsi="Times New Roman" w:cs="Times New Roman"/>
          <w:sz w:val="24"/>
          <w:szCs w:val="24"/>
        </w:rPr>
        <w:t>, math, re, os, glob, datetime, time, json python libraries</w:t>
      </w:r>
    </w:p>
    <w:p w14:paraId="153F3957" w14:textId="6B142721" w:rsidR="00D40FE7" w:rsidRPr="00230007" w:rsidRDefault="00D40FE7" w:rsidP="00D40FE7">
      <w:pPr>
        <w:pStyle w:val="ListParagraph"/>
        <w:numPr>
          <w:ilvl w:val="0"/>
          <w:numId w:val="1"/>
        </w:numPr>
        <w:rPr>
          <w:rFonts w:ascii="Times New Roman" w:hAnsi="Times New Roman" w:cs="Times New Roman"/>
          <w:sz w:val="24"/>
          <w:szCs w:val="24"/>
        </w:rPr>
      </w:pPr>
      <w:r w:rsidRPr="00230007">
        <w:rPr>
          <w:rFonts w:ascii="Times New Roman" w:hAnsi="Times New Roman" w:cs="Times New Roman"/>
          <w:sz w:val="24"/>
          <w:szCs w:val="24"/>
        </w:rPr>
        <w:t>React and Gatsby</w:t>
      </w:r>
    </w:p>
    <w:p w14:paraId="23851C31" w14:textId="749CAFFA" w:rsidR="00D40FE7" w:rsidRPr="00230007" w:rsidRDefault="00D40FE7" w:rsidP="00D40FE7">
      <w:pPr>
        <w:pStyle w:val="ListParagraph"/>
        <w:numPr>
          <w:ilvl w:val="0"/>
          <w:numId w:val="1"/>
        </w:numPr>
        <w:rPr>
          <w:rFonts w:ascii="Times New Roman" w:hAnsi="Times New Roman" w:cs="Times New Roman"/>
          <w:sz w:val="24"/>
          <w:szCs w:val="24"/>
        </w:rPr>
      </w:pPr>
      <w:r w:rsidRPr="00230007">
        <w:rPr>
          <w:rFonts w:ascii="Times New Roman" w:hAnsi="Times New Roman" w:cs="Times New Roman"/>
          <w:sz w:val="24"/>
          <w:szCs w:val="24"/>
        </w:rPr>
        <w:t>Git</w:t>
      </w:r>
    </w:p>
    <w:p w14:paraId="4470FA84" w14:textId="0B41FE18" w:rsidR="00D40FE7" w:rsidRPr="00230007" w:rsidRDefault="00D40FE7" w:rsidP="00D40FE7">
      <w:pPr>
        <w:pStyle w:val="ListParagraph"/>
        <w:numPr>
          <w:ilvl w:val="0"/>
          <w:numId w:val="1"/>
        </w:numPr>
        <w:rPr>
          <w:rFonts w:ascii="Times New Roman" w:hAnsi="Times New Roman" w:cs="Times New Roman"/>
          <w:sz w:val="24"/>
          <w:szCs w:val="24"/>
        </w:rPr>
      </w:pPr>
      <w:r w:rsidRPr="00230007">
        <w:rPr>
          <w:rFonts w:ascii="Times New Roman" w:hAnsi="Times New Roman" w:cs="Times New Roman"/>
          <w:sz w:val="24"/>
          <w:szCs w:val="24"/>
        </w:rPr>
        <w:t>Netlify for deployment</w:t>
      </w:r>
    </w:p>
    <w:p w14:paraId="6AE68D9F" w14:textId="1F3D4B78" w:rsidR="00D40FE7" w:rsidRPr="00230007" w:rsidRDefault="00D40FE7" w:rsidP="00D40FE7">
      <w:pPr>
        <w:ind w:left="720" w:firstLine="0"/>
        <w:rPr>
          <w:rFonts w:ascii="Times New Roman" w:hAnsi="Times New Roman" w:cs="Times New Roman"/>
          <w:sz w:val="24"/>
          <w:szCs w:val="24"/>
        </w:rPr>
      </w:pPr>
      <w:r w:rsidRPr="00230007">
        <w:rPr>
          <w:rFonts w:ascii="Times New Roman" w:hAnsi="Times New Roman" w:cs="Times New Roman"/>
          <w:sz w:val="24"/>
          <w:szCs w:val="24"/>
        </w:rPr>
        <w:t>Hardware</w:t>
      </w:r>
    </w:p>
    <w:p w14:paraId="20DD1B4D" w14:textId="1B8A65D6" w:rsidR="00D40FE7" w:rsidRPr="00230007" w:rsidRDefault="00D40FE7" w:rsidP="00D40FE7">
      <w:pPr>
        <w:pStyle w:val="ListParagraph"/>
        <w:numPr>
          <w:ilvl w:val="0"/>
          <w:numId w:val="1"/>
        </w:numPr>
        <w:rPr>
          <w:rFonts w:ascii="Times New Roman" w:hAnsi="Times New Roman" w:cs="Times New Roman"/>
          <w:sz w:val="24"/>
          <w:szCs w:val="24"/>
        </w:rPr>
      </w:pPr>
      <w:r w:rsidRPr="00230007">
        <w:rPr>
          <w:rFonts w:ascii="Times New Roman" w:hAnsi="Times New Roman" w:cs="Times New Roman"/>
          <w:sz w:val="24"/>
          <w:szCs w:val="24"/>
        </w:rPr>
        <w:t xml:space="preserve">Personal computer </w:t>
      </w:r>
    </w:p>
    <w:p w14:paraId="41154A0C" w14:textId="69E73947" w:rsidR="00D40FE7" w:rsidRPr="00230007" w:rsidRDefault="00D40FE7" w:rsidP="00D40FE7">
      <w:pPr>
        <w:pStyle w:val="ListParagraph"/>
        <w:numPr>
          <w:ilvl w:val="0"/>
          <w:numId w:val="1"/>
        </w:numPr>
        <w:rPr>
          <w:rFonts w:ascii="Times New Roman" w:hAnsi="Times New Roman" w:cs="Times New Roman"/>
          <w:sz w:val="24"/>
          <w:szCs w:val="24"/>
        </w:rPr>
      </w:pPr>
      <w:r w:rsidRPr="00230007">
        <w:rPr>
          <w:rFonts w:ascii="Times New Roman" w:hAnsi="Times New Roman" w:cs="Times New Roman"/>
          <w:sz w:val="24"/>
          <w:szCs w:val="24"/>
        </w:rPr>
        <w:t>Ubuntu for virtual environment and Windows for deployment</w:t>
      </w:r>
    </w:p>
    <w:p w14:paraId="72608277" w14:textId="77777777" w:rsidR="00741B3A" w:rsidRPr="00230007" w:rsidRDefault="00D40FE7" w:rsidP="00741B3A">
      <w:pPr>
        <w:pStyle w:val="Heading2"/>
        <w:jc w:val="center"/>
        <w:rPr>
          <w:rFonts w:ascii="Times New Roman" w:hAnsi="Times New Roman" w:cs="Times New Roman"/>
          <w:sz w:val="24"/>
          <w:szCs w:val="24"/>
        </w:rPr>
      </w:pPr>
      <w:r w:rsidRPr="00230007">
        <w:rPr>
          <w:rFonts w:ascii="Times New Roman" w:hAnsi="Times New Roman" w:cs="Times New Roman"/>
          <w:sz w:val="24"/>
          <w:szCs w:val="24"/>
        </w:rPr>
        <w:t>Project Requirements</w:t>
      </w:r>
    </w:p>
    <w:p w14:paraId="509AE100" w14:textId="77777777" w:rsidR="00741B3A" w:rsidRPr="00230007" w:rsidRDefault="72E609EB" w:rsidP="00741B3A">
      <w:pPr>
        <w:rPr>
          <w:rFonts w:ascii="Times New Roman" w:eastAsia="Aptos" w:hAnsi="Times New Roman" w:cs="Times New Roman"/>
          <w:b/>
          <w:bCs/>
          <w:kern w:val="2"/>
          <w:sz w:val="24"/>
          <w:szCs w:val="24"/>
          <w14:ligatures w14:val="standardContextual"/>
        </w:rPr>
      </w:pPr>
      <w:r w:rsidRPr="00230007">
        <w:rPr>
          <w:rFonts w:ascii="Times New Roman" w:hAnsi="Times New Roman" w:cs="Times New Roman"/>
          <w:sz w:val="24"/>
          <w:szCs w:val="24"/>
        </w:rPr>
        <w:t xml:space="preserve"> </w:t>
      </w:r>
      <w:r w:rsidR="00741B3A" w:rsidRPr="00230007">
        <w:rPr>
          <w:rFonts w:ascii="Times New Roman" w:eastAsia="Aptos" w:hAnsi="Times New Roman" w:cs="Times New Roman"/>
          <w:b/>
          <w:bCs/>
          <w:kern w:val="2"/>
          <w:sz w:val="24"/>
          <w:szCs w:val="24"/>
          <w14:ligatures w14:val="standardContextual"/>
        </w:rPr>
        <w:t>FUNCTIONAL REQUIREMENTS</w:t>
      </w:r>
    </w:p>
    <w:p w14:paraId="60B6A659"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FR-01</w:t>
      </w:r>
    </w:p>
    <w:p w14:paraId="5A188D01" w14:textId="77777777" w:rsidR="00741B3A" w:rsidRPr="00741B3A" w:rsidRDefault="00741B3A" w:rsidP="00741B3A">
      <w:pPr>
        <w:numPr>
          <w:ilvl w:val="0"/>
          <w:numId w:val="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7AE6560C" w14:textId="77777777" w:rsidR="00741B3A" w:rsidRPr="00741B3A" w:rsidRDefault="00741B3A" w:rsidP="00741B3A">
      <w:pPr>
        <w:numPr>
          <w:ilvl w:val="0"/>
          <w:numId w:val="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allow users to search for a player by name using a search bar. </w:t>
      </w:r>
    </w:p>
    <w:p w14:paraId="717FFFC5" w14:textId="77777777" w:rsidR="00741B3A" w:rsidRPr="00741B3A" w:rsidRDefault="00741B3A" w:rsidP="00741B3A">
      <w:pPr>
        <w:numPr>
          <w:ilvl w:val="0"/>
          <w:numId w:val="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Core access point for all features </w:t>
      </w:r>
    </w:p>
    <w:p w14:paraId="56841AAE" w14:textId="77777777" w:rsidR="00741B3A" w:rsidRPr="00741B3A" w:rsidRDefault="00741B3A" w:rsidP="00741B3A">
      <w:pPr>
        <w:numPr>
          <w:ilvl w:val="0"/>
          <w:numId w:val="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Entering a valid player name returns results within 2 seconds </w:t>
      </w:r>
    </w:p>
    <w:p w14:paraId="250077A1" w14:textId="77777777" w:rsidR="00741B3A" w:rsidRPr="00741B3A" w:rsidRDefault="00741B3A" w:rsidP="00741B3A">
      <w:pPr>
        <w:numPr>
          <w:ilvl w:val="0"/>
          <w:numId w:val="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1DFA1CFA" w14:textId="77777777" w:rsidR="00741B3A" w:rsidRPr="00741B3A" w:rsidRDefault="00741B3A" w:rsidP="00741B3A">
      <w:pPr>
        <w:spacing w:after="160" w:line="278" w:lineRule="auto"/>
        <w:ind w:firstLine="0"/>
        <w:rPr>
          <w:rFonts w:ascii="Times New Roman" w:eastAsia="Aptos" w:hAnsi="Times New Roman" w:cs="Times New Roman"/>
          <w:kern w:val="2"/>
          <w:sz w:val="24"/>
          <w:szCs w:val="24"/>
          <w14:ligatures w14:val="standardContextual"/>
        </w:rPr>
      </w:pPr>
    </w:p>
    <w:p w14:paraId="1F367338"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FR-02</w:t>
      </w:r>
    </w:p>
    <w:p w14:paraId="06EF015E" w14:textId="77777777" w:rsidR="00741B3A" w:rsidRPr="00741B3A" w:rsidRDefault="00741B3A" w:rsidP="00741B3A">
      <w:pPr>
        <w:numPr>
          <w:ilvl w:val="0"/>
          <w:numId w:val="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1A141458" w14:textId="77777777" w:rsidR="00741B3A" w:rsidRPr="00741B3A" w:rsidRDefault="00741B3A" w:rsidP="00741B3A">
      <w:pPr>
        <w:numPr>
          <w:ilvl w:val="0"/>
          <w:numId w:val="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will display a player profile page when a player is selected. </w:t>
      </w:r>
    </w:p>
    <w:p w14:paraId="0F5D395B" w14:textId="77777777" w:rsidR="00741B3A" w:rsidRPr="00741B3A" w:rsidRDefault="00741B3A" w:rsidP="00741B3A">
      <w:pPr>
        <w:numPr>
          <w:ilvl w:val="0"/>
          <w:numId w:val="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Primary feature of the application </w:t>
      </w:r>
    </w:p>
    <w:p w14:paraId="066E132E" w14:textId="77777777" w:rsidR="00741B3A" w:rsidRPr="00741B3A" w:rsidRDefault="00741B3A" w:rsidP="00741B3A">
      <w:pPr>
        <w:numPr>
          <w:ilvl w:val="0"/>
          <w:numId w:val="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Clicking a search result loads a profile page with player data </w:t>
      </w:r>
    </w:p>
    <w:p w14:paraId="47E28B40" w14:textId="77777777" w:rsidR="00741B3A" w:rsidRPr="00741B3A" w:rsidRDefault="00741B3A" w:rsidP="00741B3A">
      <w:pPr>
        <w:numPr>
          <w:ilvl w:val="0"/>
          <w:numId w:val="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5904F149" w14:textId="77777777" w:rsidR="00741B3A" w:rsidRPr="00741B3A" w:rsidRDefault="00741B3A" w:rsidP="00741B3A">
      <w:pPr>
        <w:spacing w:after="160" w:line="278" w:lineRule="auto"/>
        <w:ind w:firstLine="0"/>
        <w:rPr>
          <w:rFonts w:ascii="Times New Roman" w:eastAsia="Aptos" w:hAnsi="Times New Roman" w:cs="Times New Roman"/>
          <w:kern w:val="2"/>
          <w:sz w:val="24"/>
          <w:szCs w:val="24"/>
          <w14:ligatures w14:val="standardContextual"/>
        </w:rPr>
      </w:pPr>
    </w:p>
    <w:p w14:paraId="2DA971F6"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FR-03</w:t>
      </w:r>
    </w:p>
    <w:p w14:paraId="5885A82F" w14:textId="77777777" w:rsidR="00741B3A" w:rsidRPr="00741B3A" w:rsidRDefault="00741B3A" w:rsidP="00741B3A">
      <w:pPr>
        <w:numPr>
          <w:ilvl w:val="0"/>
          <w:numId w:val="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1A91E74C" w14:textId="77777777" w:rsidR="00741B3A" w:rsidRPr="00741B3A" w:rsidRDefault="00741B3A" w:rsidP="00741B3A">
      <w:pPr>
        <w:numPr>
          <w:ilvl w:val="0"/>
          <w:numId w:val="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display player metadata including height, weight, position, and team. </w:t>
      </w:r>
    </w:p>
    <w:p w14:paraId="6A630860" w14:textId="77777777" w:rsidR="00741B3A" w:rsidRPr="00741B3A" w:rsidRDefault="00741B3A" w:rsidP="00741B3A">
      <w:pPr>
        <w:numPr>
          <w:ilvl w:val="0"/>
          <w:numId w:val="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Provides essential player info </w:t>
      </w:r>
    </w:p>
    <w:p w14:paraId="74454CCC" w14:textId="77777777" w:rsidR="00741B3A" w:rsidRPr="00741B3A" w:rsidRDefault="00741B3A" w:rsidP="00741B3A">
      <w:pPr>
        <w:numPr>
          <w:ilvl w:val="0"/>
          <w:numId w:val="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Metadata fields appear if available, otherwise display “N/A” </w:t>
      </w:r>
    </w:p>
    <w:p w14:paraId="21A02CF7" w14:textId="77777777" w:rsidR="00741B3A" w:rsidRPr="00741B3A" w:rsidRDefault="00741B3A" w:rsidP="00741B3A">
      <w:pPr>
        <w:numPr>
          <w:ilvl w:val="0"/>
          <w:numId w:val="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18E9C724" w14:textId="77777777" w:rsidR="00741B3A" w:rsidRPr="00741B3A" w:rsidRDefault="00741B3A" w:rsidP="00741B3A">
      <w:pPr>
        <w:spacing w:after="160" w:line="278" w:lineRule="auto"/>
        <w:ind w:firstLine="0"/>
        <w:rPr>
          <w:rFonts w:ascii="Times New Roman" w:eastAsia="Aptos" w:hAnsi="Times New Roman" w:cs="Times New Roman"/>
          <w:kern w:val="2"/>
          <w:sz w:val="24"/>
          <w:szCs w:val="24"/>
          <w14:ligatures w14:val="standardContextual"/>
        </w:rPr>
      </w:pPr>
    </w:p>
    <w:p w14:paraId="5B896786"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FR-04</w:t>
      </w:r>
    </w:p>
    <w:p w14:paraId="41556967" w14:textId="77777777" w:rsidR="00741B3A" w:rsidRPr="00741B3A" w:rsidRDefault="00741B3A" w:rsidP="00741B3A">
      <w:pPr>
        <w:numPr>
          <w:ilvl w:val="0"/>
          <w:numId w:val="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04B97993" w14:textId="77777777" w:rsidR="00741B3A" w:rsidRPr="00741B3A" w:rsidRDefault="00741B3A" w:rsidP="00741B3A">
      <w:pPr>
        <w:numPr>
          <w:ilvl w:val="0"/>
          <w:numId w:val="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display per-season and/or per-game statistics for each player. </w:t>
      </w:r>
    </w:p>
    <w:p w14:paraId="5A79B81E" w14:textId="77777777" w:rsidR="00741B3A" w:rsidRPr="00741B3A" w:rsidRDefault="00741B3A" w:rsidP="00741B3A">
      <w:pPr>
        <w:numPr>
          <w:ilvl w:val="0"/>
          <w:numId w:val="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Core analytical data </w:t>
      </w:r>
    </w:p>
    <w:p w14:paraId="0A994E30" w14:textId="77777777" w:rsidR="00741B3A" w:rsidRPr="00741B3A" w:rsidRDefault="00741B3A" w:rsidP="00741B3A">
      <w:pPr>
        <w:numPr>
          <w:ilvl w:val="0"/>
          <w:numId w:val="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At least one stats table is rendered per player </w:t>
      </w:r>
    </w:p>
    <w:p w14:paraId="36594182" w14:textId="77777777" w:rsidR="00741B3A" w:rsidRPr="00741B3A" w:rsidRDefault="00741B3A" w:rsidP="00741B3A">
      <w:pPr>
        <w:numPr>
          <w:ilvl w:val="0"/>
          <w:numId w:val="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1932E94D"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FR-05</w:t>
      </w:r>
    </w:p>
    <w:p w14:paraId="512CF6FA" w14:textId="77777777" w:rsidR="00741B3A" w:rsidRPr="00741B3A" w:rsidRDefault="00741B3A" w:rsidP="00741B3A">
      <w:pPr>
        <w:numPr>
          <w:ilvl w:val="0"/>
          <w:numId w:val="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450BC404" w14:textId="77777777" w:rsidR="00741B3A" w:rsidRPr="00741B3A" w:rsidRDefault="00741B3A" w:rsidP="00741B3A">
      <w:pPr>
        <w:numPr>
          <w:ilvl w:val="0"/>
          <w:numId w:val="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support multiple sports leagues (NBA, NFL, MLB). </w:t>
      </w:r>
    </w:p>
    <w:p w14:paraId="6F6B9635" w14:textId="77777777" w:rsidR="00741B3A" w:rsidRPr="00741B3A" w:rsidRDefault="00741B3A" w:rsidP="00741B3A">
      <w:pPr>
        <w:numPr>
          <w:ilvl w:val="0"/>
          <w:numId w:val="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Multi-sport platform goal </w:t>
      </w:r>
    </w:p>
    <w:p w14:paraId="0D6E5768" w14:textId="77777777" w:rsidR="00741B3A" w:rsidRPr="00741B3A" w:rsidRDefault="00741B3A" w:rsidP="00741B3A">
      <w:pPr>
        <w:numPr>
          <w:ilvl w:val="0"/>
          <w:numId w:val="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Users can navigate to at least 3 league sections </w:t>
      </w:r>
    </w:p>
    <w:p w14:paraId="5D1BF6D6" w14:textId="77777777" w:rsidR="00741B3A" w:rsidRPr="00741B3A" w:rsidRDefault="00741B3A" w:rsidP="00741B3A">
      <w:pPr>
        <w:numPr>
          <w:ilvl w:val="0"/>
          <w:numId w:val="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14D96994"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FR-06</w:t>
      </w:r>
    </w:p>
    <w:p w14:paraId="73B41393" w14:textId="77777777" w:rsidR="00741B3A" w:rsidRPr="00741B3A" w:rsidRDefault="00741B3A" w:rsidP="00741B3A">
      <w:pPr>
        <w:numPr>
          <w:ilvl w:val="0"/>
          <w:numId w:val="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5E5FF32C" w14:textId="77777777" w:rsidR="00741B3A" w:rsidRPr="00741B3A" w:rsidRDefault="00741B3A" w:rsidP="00741B3A">
      <w:pPr>
        <w:numPr>
          <w:ilvl w:val="0"/>
          <w:numId w:val="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allow navigation by team pages. </w:t>
      </w:r>
    </w:p>
    <w:p w14:paraId="2200DA18" w14:textId="77777777" w:rsidR="00741B3A" w:rsidRPr="00741B3A" w:rsidRDefault="00741B3A" w:rsidP="00741B3A">
      <w:pPr>
        <w:numPr>
          <w:ilvl w:val="0"/>
          <w:numId w:val="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Supports browsing beyond search </w:t>
      </w:r>
    </w:p>
    <w:p w14:paraId="15BB8EE8" w14:textId="77777777" w:rsidR="00741B3A" w:rsidRPr="00741B3A" w:rsidRDefault="00741B3A" w:rsidP="00741B3A">
      <w:pPr>
        <w:numPr>
          <w:ilvl w:val="0"/>
          <w:numId w:val="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Each league page lists teams with clickable links </w:t>
      </w:r>
    </w:p>
    <w:p w14:paraId="576618FF" w14:textId="77777777" w:rsidR="00741B3A" w:rsidRPr="00741B3A" w:rsidRDefault="00741B3A" w:rsidP="00741B3A">
      <w:pPr>
        <w:numPr>
          <w:ilvl w:val="0"/>
          <w:numId w:val="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02D9C9C1"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FR-07</w:t>
      </w:r>
    </w:p>
    <w:p w14:paraId="781D9FCA" w14:textId="77777777" w:rsidR="00741B3A" w:rsidRPr="00741B3A" w:rsidRDefault="00741B3A" w:rsidP="00741B3A">
      <w:pPr>
        <w:numPr>
          <w:ilvl w:val="0"/>
          <w:numId w:val="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23880ECF" w14:textId="77777777" w:rsidR="00741B3A" w:rsidRPr="00741B3A" w:rsidRDefault="00741B3A" w:rsidP="00741B3A">
      <w:pPr>
        <w:numPr>
          <w:ilvl w:val="0"/>
          <w:numId w:val="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display filtered rosters (NBA full roster, NFL QBs, MLB pitchers). </w:t>
      </w:r>
    </w:p>
    <w:p w14:paraId="35ACE082" w14:textId="77777777" w:rsidR="00741B3A" w:rsidRPr="00741B3A" w:rsidRDefault="00741B3A" w:rsidP="00741B3A">
      <w:pPr>
        <w:numPr>
          <w:ilvl w:val="0"/>
          <w:numId w:val="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Matches your project design </w:t>
      </w:r>
    </w:p>
    <w:p w14:paraId="442DB5BD" w14:textId="77777777" w:rsidR="00741B3A" w:rsidRPr="00741B3A" w:rsidRDefault="00741B3A" w:rsidP="00741B3A">
      <w:pPr>
        <w:numPr>
          <w:ilvl w:val="0"/>
          <w:numId w:val="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NFL pages show only QBs; MLB pages show only pitchers </w:t>
      </w:r>
    </w:p>
    <w:p w14:paraId="28A1FDAF" w14:textId="77777777" w:rsidR="00741B3A" w:rsidRPr="00741B3A" w:rsidRDefault="00741B3A" w:rsidP="00741B3A">
      <w:pPr>
        <w:numPr>
          <w:ilvl w:val="0"/>
          <w:numId w:val="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698DFD3C" w14:textId="77777777" w:rsidR="00741B3A" w:rsidRPr="00741B3A" w:rsidRDefault="00741B3A" w:rsidP="00741B3A">
      <w:pPr>
        <w:spacing w:after="160" w:line="278" w:lineRule="auto"/>
        <w:ind w:firstLine="0"/>
        <w:rPr>
          <w:rFonts w:ascii="Times New Roman" w:eastAsia="Aptos" w:hAnsi="Times New Roman" w:cs="Times New Roman"/>
          <w:kern w:val="2"/>
          <w:sz w:val="24"/>
          <w:szCs w:val="24"/>
          <w14:ligatures w14:val="standardContextual"/>
        </w:rPr>
      </w:pPr>
    </w:p>
    <w:p w14:paraId="0738DEC3"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FR-08</w:t>
      </w:r>
    </w:p>
    <w:p w14:paraId="2BC68AE6" w14:textId="77777777" w:rsidR="00741B3A" w:rsidRPr="00741B3A" w:rsidRDefault="00741B3A" w:rsidP="00741B3A">
      <w:pPr>
        <w:numPr>
          <w:ilvl w:val="0"/>
          <w:numId w:val="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7ACB6BE6" w14:textId="77777777" w:rsidR="00741B3A" w:rsidRPr="00741B3A" w:rsidRDefault="00741B3A" w:rsidP="00741B3A">
      <w:pPr>
        <w:numPr>
          <w:ilvl w:val="0"/>
          <w:numId w:val="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aggregate player data from multiple data sources. </w:t>
      </w:r>
    </w:p>
    <w:p w14:paraId="68F7484B" w14:textId="77777777" w:rsidR="00741B3A" w:rsidRPr="00741B3A" w:rsidRDefault="00741B3A" w:rsidP="00741B3A">
      <w:pPr>
        <w:numPr>
          <w:ilvl w:val="0"/>
          <w:numId w:val="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Ensures completeness of stats </w:t>
      </w:r>
    </w:p>
    <w:p w14:paraId="719D5B41" w14:textId="77777777" w:rsidR="00741B3A" w:rsidRPr="00741B3A" w:rsidRDefault="00741B3A" w:rsidP="00741B3A">
      <w:pPr>
        <w:numPr>
          <w:ilvl w:val="0"/>
          <w:numId w:val="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At least two data attributes per player originate from scraped sources </w:t>
      </w:r>
    </w:p>
    <w:p w14:paraId="3CC2D00A" w14:textId="77777777" w:rsidR="00741B3A" w:rsidRPr="00741B3A" w:rsidRDefault="00741B3A" w:rsidP="00741B3A">
      <w:pPr>
        <w:numPr>
          <w:ilvl w:val="0"/>
          <w:numId w:val="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18B3DA30" w14:textId="77777777" w:rsidR="00741B3A" w:rsidRPr="00741B3A" w:rsidRDefault="00741B3A" w:rsidP="00741B3A">
      <w:pPr>
        <w:spacing w:after="160" w:line="278" w:lineRule="auto"/>
        <w:ind w:firstLine="0"/>
        <w:rPr>
          <w:rFonts w:ascii="Times New Roman" w:eastAsia="Aptos" w:hAnsi="Times New Roman" w:cs="Times New Roman"/>
          <w:kern w:val="2"/>
          <w:sz w:val="24"/>
          <w:szCs w:val="24"/>
          <w14:ligatures w14:val="standardContextual"/>
        </w:rPr>
      </w:pPr>
    </w:p>
    <w:p w14:paraId="46C63303"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FR-09</w:t>
      </w:r>
    </w:p>
    <w:p w14:paraId="3C9FD02F" w14:textId="77777777" w:rsidR="00741B3A" w:rsidRPr="00741B3A" w:rsidRDefault="00741B3A" w:rsidP="00741B3A">
      <w:pPr>
        <w:numPr>
          <w:ilvl w:val="0"/>
          <w:numId w:val="1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5A026999" w14:textId="77777777" w:rsidR="00741B3A" w:rsidRPr="00741B3A" w:rsidRDefault="00741B3A" w:rsidP="00741B3A">
      <w:pPr>
        <w:numPr>
          <w:ilvl w:val="0"/>
          <w:numId w:val="1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display a player headshot when available. </w:t>
      </w:r>
    </w:p>
    <w:p w14:paraId="2999FA36" w14:textId="77777777" w:rsidR="00741B3A" w:rsidRPr="00741B3A" w:rsidRDefault="00741B3A" w:rsidP="00741B3A">
      <w:pPr>
        <w:numPr>
          <w:ilvl w:val="0"/>
          <w:numId w:val="1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Improves UI experience </w:t>
      </w:r>
    </w:p>
    <w:p w14:paraId="1320A51D" w14:textId="77777777" w:rsidR="00741B3A" w:rsidRPr="00741B3A" w:rsidRDefault="00741B3A" w:rsidP="00741B3A">
      <w:pPr>
        <w:numPr>
          <w:ilvl w:val="0"/>
          <w:numId w:val="1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Valid image URL renders without breaking layout </w:t>
      </w:r>
    </w:p>
    <w:p w14:paraId="666B058D" w14:textId="77777777" w:rsidR="00741B3A" w:rsidRPr="00741B3A" w:rsidRDefault="00741B3A" w:rsidP="00741B3A">
      <w:pPr>
        <w:numPr>
          <w:ilvl w:val="0"/>
          <w:numId w:val="1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Should </w:t>
      </w:r>
    </w:p>
    <w:p w14:paraId="32C0DF05" w14:textId="77777777" w:rsidR="00741B3A" w:rsidRPr="00741B3A" w:rsidRDefault="00741B3A" w:rsidP="00741B3A">
      <w:pPr>
        <w:spacing w:after="160" w:line="278" w:lineRule="auto"/>
        <w:ind w:firstLine="0"/>
        <w:rPr>
          <w:rFonts w:ascii="Times New Roman" w:eastAsia="Aptos" w:hAnsi="Times New Roman" w:cs="Times New Roman"/>
          <w:kern w:val="2"/>
          <w:sz w:val="24"/>
          <w:szCs w:val="24"/>
          <w14:ligatures w14:val="standardContextual"/>
        </w:rPr>
      </w:pPr>
    </w:p>
    <w:p w14:paraId="2C3892C4"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FR-10</w:t>
      </w:r>
    </w:p>
    <w:p w14:paraId="11633BC7" w14:textId="77777777" w:rsidR="00741B3A" w:rsidRPr="00741B3A" w:rsidRDefault="00741B3A" w:rsidP="00741B3A">
      <w:pPr>
        <w:numPr>
          <w:ilvl w:val="0"/>
          <w:numId w:val="11"/>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26F8FB37" w14:textId="77777777" w:rsidR="00741B3A" w:rsidRPr="00741B3A" w:rsidRDefault="00741B3A" w:rsidP="00741B3A">
      <w:pPr>
        <w:numPr>
          <w:ilvl w:val="0"/>
          <w:numId w:val="11"/>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allow comparison of player statistics. </w:t>
      </w:r>
    </w:p>
    <w:p w14:paraId="38CA301E" w14:textId="77777777" w:rsidR="00741B3A" w:rsidRPr="00741B3A" w:rsidRDefault="00741B3A" w:rsidP="00741B3A">
      <w:pPr>
        <w:numPr>
          <w:ilvl w:val="0"/>
          <w:numId w:val="11"/>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Adds analytical depth </w:t>
      </w:r>
    </w:p>
    <w:p w14:paraId="3FA4BF26" w14:textId="77777777" w:rsidR="00741B3A" w:rsidRPr="00741B3A" w:rsidRDefault="00741B3A" w:rsidP="00741B3A">
      <w:pPr>
        <w:numPr>
          <w:ilvl w:val="0"/>
          <w:numId w:val="11"/>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At least two players can be visually compared in a table or chart </w:t>
      </w:r>
    </w:p>
    <w:p w14:paraId="2E45DCE3" w14:textId="77777777" w:rsidR="00741B3A" w:rsidRPr="00741B3A" w:rsidRDefault="00741B3A" w:rsidP="00741B3A">
      <w:pPr>
        <w:numPr>
          <w:ilvl w:val="0"/>
          <w:numId w:val="11"/>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Should </w:t>
      </w:r>
    </w:p>
    <w:p w14:paraId="4937C043"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FR-11</w:t>
      </w:r>
    </w:p>
    <w:p w14:paraId="7AD7B556" w14:textId="77777777" w:rsidR="00741B3A" w:rsidRPr="00741B3A" w:rsidRDefault="00741B3A" w:rsidP="00741B3A">
      <w:pPr>
        <w:numPr>
          <w:ilvl w:val="0"/>
          <w:numId w:val="1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40548CC4" w14:textId="77777777" w:rsidR="00741B3A" w:rsidRPr="00741B3A" w:rsidRDefault="00741B3A" w:rsidP="00741B3A">
      <w:pPr>
        <w:numPr>
          <w:ilvl w:val="0"/>
          <w:numId w:val="1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display rankings or leaderboards. </w:t>
      </w:r>
    </w:p>
    <w:p w14:paraId="06A92408" w14:textId="77777777" w:rsidR="00741B3A" w:rsidRPr="00741B3A" w:rsidRDefault="00741B3A" w:rsidP="00741B3A">
      <w:pPr>
        <w:numPr>
          <w:ilvl w:val="0"/>
          <w:numId w:val="1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Provides context for stats </w:t>
      </w:r>
    </w:p>
    <w:p w14:paraId="21D7FECE" w14:textId="77777777" w:rsidR="00741B3A" w:rsidRPr="00741B3A" w:rsidRDefault="00741B3A" w:rsidP="00741B3A">
      <w:pPr>
        <w:numPr>
          <w:ilvl w:val="0"/>
          <w:numId w:val="1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At least one leaderboard per sport is visible </w:t>
      </w:r>
    </w:p>
    <w:p w14:paraId="7656EBA4" w14:textId="77777777" w:rsidR="00741B3A" w:rsidRPr="00741B3A" w:rsidRDefault="00741B3A" w:rsidP="00741B3A">
      <w:pPr>
        <w:numPr>
          <w:ilvl w:val="0"/>
          <w:numId w:val="1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Should </w:t>
      </w:r>
    </w:p>
    <w:p w14:paraId="7F9AE55D"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FR-12</w:t>
      </w:r>
    </w:p>
    <w:p w14:paraId="745E2B79" w14:textId="77777777" w:rsidR="00741B3A" w:rsidRPr="00741B3A" w:rsidRDefault="00741B3A" w:rsidP="00741B3A">
      <w:pPr>
        <w:numPr>
          <w:ilvl w:val="0"/>
          <w:numId w:val="1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Functional </w:t>
      </w:r>
    </w:p>
    <w:p w14:paraId="5BB6C98D" w14:textId="77777777" w:rsidR="00741B3A" w:rsidRPr="00741B3A" w:rsidRDefault="00741B3A" w:rsidP="00741B3A">
      <w:pPr>
        <w:numPr>
          <w:ilvl w:val="0"/>
          <w:numId w:val="1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allow users to navigate using a header menu (sports dropdown). </w:t>
      </w:r>
    </w:p>
    <w:p w14:paraId="0E5F0529" w14:textId="77777777" w:rsidR="00741B3A" w:rsidRPr="00741B3A" w:rsidRDefault="00741B3A" w:rsidP="00741B3A">
      <w:pPr>
        <w:numPr>
          <w:ilvl w:val="0"/>
          <w:numId w:val="1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Improves navigation </w:t>
      </w:r>
    </w:p>
    <w:p w14:paraId="6E55AEB0" w14:textId="77777777" w:rsidR="00741B3A" w:rsidRPr="00741B3A" w:rsidRDefault="00741B3A" w:rsidP="00741B3A">
      <w:pPr>
        <w:numPr>
          <w:ilvl w:val="0"/>
          <w:numId w:val="1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Header contains working links to all league pages </w:t>
      </w:r>
    </w:p>
    <w:p w14:paraId="681B8A00" w14:textId="77777777" w:rsidR="00741B3A" w:rsidRPr="00741B3A" w:rsidRDefault="00741B3A" w:rsidP="00741B3A">
      <w:pPr>
        <w:numPr>
          <w:ilvl w:val="0"/>
          <w:numId w:val="1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038A09C8"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LOOK &amp; FEEL REQUIREMENTS</w:t>
      </w:r>
    </w:p>
    <w:p w14:paraId="61A5E0B9"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LF-01</w:t>
      </w:r>
    </w:p>
    <w:p w14:paraId="33AAF359" w14:textId="77777777" w:rsidR="00741B3A" w:rsidRPr="00741B3A" w:rsidRDefault="00741B3A" w:rsidP="00741B3A">
      <w:pPr>
        <w:numPr>
          <w:ilvl w:val="0"/>
          <w:numId w:val="1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Look &amp; Feel </w:t>
      </w:r>
    </w:p>
    <w:p w14:paraId="40466484" w14:textId="77777777" w:rsidR="00741B3A" w:rsidRPr="00741B3A" w:rsidRDefault="00741B3A" w:rsidP="00741B3A">
      <w:pPr>
        <w:numPr>
          <w:ilvl w:val="0"/>
          <w:numId w:val="1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use a consistent “aura-style” visual theme across pages. </w:t>
      </w:r>
    </w:p>
    <w:p w14:paraId="678AE4DB" w14:textId="77777777" w:rsidR="00741B3A" w:rsidRPr="00741B3A" w:rsidRDefault="00741B3A" w:rsidP="00741B3A">
      <w:pPr>
        <w:numPr>
          <w:ilvl w:val="0"/>
          <w:numId w:val="1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Matches your design goal </w:t>
      </w:r>
    </w:p>
    <w:p w14:paraId="567A9BA5" w14:textId="77777777" w:rsidR="00741B3A" w:rsidRPr="00741B3A" w:rsidRDefault="00741B3A" w:rsidP="00741B3A">
      <w:pPr>
        <w:numPr>
          <w:ilvl w:val="0"/>
          <w:numId w:val="1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All pages use the same CSS classes (ex. profile-container, nba-team-aura) </w:t>
      </w:r>
    </w:p>
    <w:p w14:paraId="38B1ECF9" w14:textId="77777777" w:rsidR="00741B3A" w:rsidRPr="00741B3A" w:rsidRDefault="00741B3A" w:rsidP="00741B3A">
      <w:pPr>
        <w:numPr>
          <w:ilvl w:val="0"/>
          <w:numId w:val="1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1CDCD2BE"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LF-02</w:t>
      </w:r>
    </w:p>
    <w:p w14:paraId="5E8D8509" w14:textId="77777777" w:rsidR="00741B3A" w:rsidRPr="00741B3A" w:rsidRDefault="00741B3A" w:rsidP="00741B3A">
      <w:pPr>
        <w:numPr>
          <w:ilvl w:val="0"/>
          <w:numId w:val="1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Look &amp; Feel </w:t>
      </w:r>
    </w:p>
    <w:p w14:paraId="76358514" w14:textId="77777777" w:rsidR="00741B3A" w:rsidRPr="00741B3A" w:rsidRDefault="00741B3A" w:rsidP="00741B3A">
      <w:pPr>
        <w:numPr>
          <w:ilvl w:val="0"/>
          <w:numId w:val="1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display dark-mode styling with high contrast text. </w:t>
      </w:r>
    </w:p>
    <w:p w14:paraId="7E3F5629" w14:textId="77777777" w:rsidR="00741B3A" w:rsidRPr="00741B3A" w:rsidRDefault="00741B3A" w:rsidP="00741B3A">
      <w:pPr>
        <w:numPr>
          <w:ilvl w:val="0"/>
          <w:numId w:val="1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Improves readability </w:t>
      </w:r>
    </w:p>
    <w:p w14:paraId="5ED95383" w14:textId="77777777" w:rsidR="00741B3A" w:rsidRPr="00741B3A" w:rsidRDefault="00741B3A" w:rsidP="00741B3A">
      <w:pPr>
        <w:numPr>
          <w:ilvl w:val="0"/>
          <w:numId w:val="1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Background is dark and text contrast ratio ≥ 4.5:1 </w:t>
      </w:r>
    </w:p>
    <w:p w14:paraId="5265A2BA" w14:textId="77777777" w:rsidR="00741B3A" w:rsidRPr="00741B3A" w:rsidRDefault="00741B3A" w:rsidP="00741B3A">
      <w:pPr>
        <w:numPr>
          <w:ilvl w:val="0"/>
          <w:numId w:val="1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2020A71E" w14:textId="77777777" w:rsidR="00741B3A" w:rsidRPr="00741B3A" w:rsidRDefault="00741B3A" w:rsidP="00741B3A">
      <w:pPr>
        <w:spacing w:after="160" w:line="278" w:lineRule="auto"/>
        <w:ind w:firstLine="0"/>
        <w:rPr>
          <w:rFonts w:ascii="Times New Roman" w:eastAsia="Aptos" w:hAnsi="Times New Roman" w:cs="Times New Roman"/>
          <w:kern w:val="2"/>
          <w:sz w:val="24"/>
          <w:szCs w:val="24"/>
          <w14:ligatures w14:val="standardContextual"/>
        </w:rPr>
      </w:pPr>
    </w:p>
    <w:p w14:paraId="1FB7F2CE"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LF-03</w:t>
      </w:r>
    </w:p>
    <w:p w14:paraId="6EEA988F" w14:textId="77777777" w:rsidR="00741B3A" w:rsidRPr="00741B3A" w:rsidRDefault="00741B3A" w:rsidP="00741B3A">
      <w:pPr>
        <w:numPr>
          <w:ilvl w:val="0"/>
          <w:numId w:val="1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Look &amp; Feel </w:t>
      </w:r>
    </w:p>
    <w:p w14:paraId="38EB89FB" w14:textId="77777777" w:rsidR="00741B3A" w:rsidRPr="00741B3A" w:rsidRDefault="00741B3A" w:rsidP="00741B3A">
      <w:pPr>
        <w:numPr>
          <w:ilvl w:val="0"/>
          <w:numId w:val="1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Tables shall have consistent styling across all sports. </w:t>
      </w:r>
    </w:p>
    <w:p w14:paraId="3F19288B" w14:textId="77777777" w:rsidR="00741B3A" w:rsidRPr="00741B3A" w:rsidRDefault="00741B3A" w:rsidP="00741B3A">
      <w:pPr>
        <w:numPr>
          <w:ilvl w:val="0"/>
          <w:numId w:val="1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Prevents UI inconsistency </w:t>
      </w:r>
    </w:p>
    <w:p w14:paraId="4335257A" w14:textId="77777777" w:rsidR="00741B3A" w:rsidRPr="00741B3A" w:rsidRDefault="00741B3A" w:rsidP="00741B3A">
      <w:pPr>
        <w:numPr>
          <w:ilvl w:val="0"/>
          <w:numId w:val="1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All stat tables share identical CSS structure </w:t>
      </w:r>
    </w:p>
    <w:p w14:paraId="68EB9003" w14:textId="77777777" w:rsidR="00741B3A" w:rsidRPr="00741B3A" w:rsidRDefault="00741B3A" w:rsidP="00741B3A">
      <w:pPr>
        <w:numPr>
          <w:ilvl w:val="0"/>
          <w:numId w:val="1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3000A300"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USABILITY REQUIREMENTS</w:t>
      </w:r>
    </w:p>
    <w:p w14:paraId="2379FDA9"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US-01</w:t>
      </w:r>
    </w:p>
    <w:p w14:paraId="1A04FAE3" w14:textId="77777777" w:rsidR="00741B3A" w:rsidRPr="00741B3A" w:rsidRDefault="00741B3A" w:rsidP="00741B3A">
      <w:pPr>
        <w:numPr>
          <w:ilvl w:val="0"/>
          <w:numId w:val="1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Usability </w:t>
      </w:r>
    </w:p>
    <w:p w14:paraId="4C199CAC" w14:textId="77777777" w:rsidR="00741B3A" w:rsidRPr="00741B3A" w:rsidRDefault="00741B3A" w:rsidP="00741B3A">
      <w:pPr>
        <w:numPr>
          <w:ilvl w:val="0"/>
          <w:numId w:val="1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allow users to find player data within 3 clicks. </w:t>
      </w:r>
    </w:p>
    <w:p w14:paraId="0D9C53E5" w14:textId="77777777" w:rsidR="00741B3A" w:rsidRPr="00741B3A" w:rsidRDefault="00741B3A" w:rsidP="00741B3A">
      <w:pPr>
        <w:numPr>
          <w:ilvl w:val="0"/>
          <w:numId w:val="1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Minimizes friction </w:t>
      </w:r>
    </w:p>
    <w:p w14:paraId="414B30C3" w14:textId="77777777" w:rsidR="00741B3A" w:rsidRPr="00741B3A" w:rsidRDefault="00741B3A" w:rsidP="00741B3A">
      <w:pPr>
        <w:numPr>
          <w:ilvl w:val="0"/>
          <w:numId w:val="1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90% of users locate a player within 3 clicks </w:t>
      </w:r>
    </w:p>
    <w:p w14:paraId="7C9A87FF" w14:textId="77777777" w:rsidR="00741B3A" w:rsidRPr="00741B3A" w:rsidRDefault="00741B3A" w:rsidP="00741B3A">
      <w:pPr>
        <w:numPr>
          <w:ilvl w:val="0"/>
          <w:numId w:val="1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4F6035B3"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US-02</w:t>
      </w:r>
    </w:p>
    <w:p w14:paraId="38F8FBCE" w14:textId="77777777" w:rsidR="00741B3A" w:rsidRPr="00741B3A" w:rsidRDefault="00741B3A" w:rsidP="00741B3A">
      <w:pPr>
        <w:numPr>
          <w:ilvl w:val="0"/>
          <w:numId w:val="1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Usability </w:t>
      </w:r>
    </w:p>
    <w:p w14:paraId="42E0D744" w14:textId="77777777" w:rsidR="00741B3A" w:rsidRPr="00741B3A" w:rsidRDefault="00741B3A" w:rsidP="00741B3A">
      <w:pPr>
        <w:numPr>
          <w:ilvl w:val="0"/>
          <w:numId w:val="1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be responsive for mobile devices. </w:t>
      </w:r>
    </w:p>
    <w:p w14:paraId="46AF25D7" w14:textId="77777777" w:rsidR="00741B3A" w:rsidRPr="00741B3A" w:rsidRDefault="00741B3A" w:rsidP="00741B3A">
      <w:pPr>
        <w:numPr>
          <w:ilvl w:val="0"/>
          <w:numId w:val="1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Fixes your current mobile issues (headshot overlap) </w:t>
      </w:r>
    </w:p>
    <w:p w14:paraId="484B96A7" w14:textId="77777777" w:rsidR="00741B3A" w:rsidRPr="00741B3A" w:rsidRDefault="00741B3A" w:rsidP="00741B3A">
      <w:pPr>
        <w:numPr>
          <w:ilvl w:val="0"/>
          <w:numId w:val="1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Layout adapts correctly for screens ≤ 768px </w:t>
      </w:r>
    </w:p>
    <w:p w14:paraId="16DF4D93" w14:textId="77777777" w:rsidR="00741B3A" w:rsidRPr="00741B3A" w:rsidRDefault="00741B3A" w:rsidP="00741B3A">
      <w:pPr>
        <w:numPr>
          <w:ilvl w:val="0"/>
          <w:numId w:val="1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0FAFD021"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US-03</w:t>
      </w:r>
    </w:p>
    <w:p w14:paraId="66D03FA7" w14:textId="77777777" w:rsidR="00741B3A" w:rsidRPr="00741B3A" w:rsidRDefault="00741B3A" w:rsidP="00741B3A">
      <w:pPr>
        <w:numPr>
          <w:ilvl w:val="0"/>
          <w:numId w:val="1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Usability </w:t>
      </w:r>
    </w:p>
    <w:p w14:paraId="5E26D650" w14:textId="77777777" w:rsidR="00741B3A" w:rsidRPr="00741B3A" w:rsidRDefault="00741B3A" w:rsidP="00741B3A">
      <w:pPr>
        <w:numPr>
          <w:ilvl w:val="0"/>
          <w:numId w:val="1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provide clear labeling of statistics. </w:t>
      </w:r>
    </w:p>
    <w:p w14:paraId="12F8A371" w14:textId="77777777" w:rsidR="00741B3A" w:rsidRPr="00741B3A" w:rsidRDefault="00741B3A" w:rsidP="00741B3A">
      <w:pPr>
        <w:numPr>
          <w:ilvl w:val="0"/>
          <w:numId w:val="1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Prevents confusion </w:t>
      </w:r>
    </w:p>
    <w:p w14:paraId="67A2DA80" w14:textId="77777777" w:rsidR="00741B3A" w:rsidRPr="00741B3A" w:rsidRDefault="00741B3A" w:rsidP="00741B3A">
      <w:pPr>
        <w:numPr>
          <w:ilvl w:val="0"/>
          <w:numId w:val="1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All stat columns include readable headers </w:t>
      </w:r>
    </w:p>
    <w:p w14:paraId="6DA54008" w14:textId="77777777" w:rsidR="00741B3A" w:rsidRPr="00741B3A" w:rsidRDefault="00741B3A" w:rsidP="00741B3A">
      <w:pPr>
        <w:numPr>
          <w:ilvl w:val="0"/>
          <w:numId w:val="1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77966372" w14:textId="77777777" w:rsidR="00741B3A" w:rsidRPr="00741B3A" w:rsidRDefault="00741B3A" w:rsidP="00741B3A">
      <w:pPr>
        <w:spacing w:after="160" w:line="278" w:lineRule="auto"/>
        <w:ind w:firstLine="0"/>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PERFORMANCE REQUIREMENTS</w:t>
      </w:r>
    </w:p>
    <w:p w14:paraId="5F720605"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PE-01</w:t>
      </w:r>
    </w:p>
    <w:p w14:paraId="345DE687" w14:textId="77777777" w:rsidR="00741B3A" w:rsidRPr="00741B3A" w:rsidRDefault="00741B3A" w:rsidP="00741B3A">
      <w:pPr>
        <w:numPr>
          <w:ilvl w:val="0"/>
          <w:numId w:val="2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Performance </w:t>
      </w:r>
    </w:p>
    <w:p w14:paraId="1161946D" w14:textId="77777777" w:rsidR="00741B3A" w:rsidRPr="00741B3A" w:rsidRDefault="00741B3A" w:rsidP="00741B3A">
      <w:pPr>
        <w:numPr>
          <w:ilvl w:val="0"/>
          <w:numId w:val="2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load pages within 3 seconds. </w:t>
      </w:r>
    </w:p>
    <w:p w14:paraId="6787C2BB" w14:textId="77777777" w:rsidR="00741B3A" w:rsidRPr="00741B3A" w:rsidRDefault="00741B3A" w:rsidP="00741B3A">
      <w:pPr>
        <w:numPr>
          <w:ilvl w:val="0"/>
          <w:numId w:val="2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User experience </w:t>
      </w:r>
    </w:p>
    <w:p w14:paraId="5E46756B" w14:textId="77777777" w:rsidR="00741B3A" w:rsidRPr="00741B3A" w:rsidRDefault="00741B3A" w:rsidP="00741B3A">
      <w:pPr>
        <w:numPr>
          <w:ilvl w:val="0"/>
          <w:numId w:val="2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95% of page loads complete under 3 seconds </w:t>
      </w:r>
    </w:p>
    <w:p w14:paraId="501382E1" w14:textId="77777777" w:rsidR="00741B3A" w:rsidRPr="00741B3A" w:rsidRDefault="00741B3A" w:rsidP="00741B3A">
      <w:pPr>
        <w:numPr>
          <w:ilvl w:val="0"/>
          <w:numId w:val="2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1790D8FE"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PE-02</w:t>
      </w:r>
    </w:p>
    <w:p w14:paraId="2AE1474A" w14:textId="77777777" w:rsidR="00741B3A" w:rsidRPr="00741B3A" w:rsidRDefault="00741B3A" w:rsidP="00741B3A">
      <w:pPr>
        <w:numPr>
          <w:ilvl w:val="0"/>
          <w:numId w:val="21"/>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Performance </w:t>
      </w:r>
    </w:p>
    <w:p w14:paraId="1F78B282" w14:textId="77777777" w:rsidR="00741B3A" w:rsidRPr="00741B3A" w:rsidRDefault="00741B3A" w:rsidP="00741B3A">
      <w:pPr>
        <w:numPr>
          <w:ilvl w:val="0"/>
          <w:numId w:val="21"/>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return search results quickly. </w:t>
      </w:r>
    </w:p>
    <w:p w14:paraId="7464E9C8" w14:textId="77777777" w:rsidR="00741B3A" w:rsidRPr="00741B3A" w:rsidRDefault="00741B3A" w:rsidP="00741B3A">
      <w:pPr>
        <w:numPr>
          <w:ilvl w:val="0"/>
          <w:numId w:val="21"/>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Core interaction </w:t>
      </w:r>
    </w:p>
    <w:p w14:paraId="5E69A593" w14:textId="77777777" w:rsidR="00741B3A" w:rsidRPr="00741B3A" w:rsidRDefault="00741B3A" w:rsidP="00741B3A">
      <w:pPr>
        <w:numPr>
          <w:ilvl w:val="0"/>
          <w:numId w:val="21"/>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Search results appear within 2 seconds </w:t>
      </w:r>
    </w:p>
    <w:p w14:paraId="1601E56D" w14:textId="77777777" w:rsidR="00741B3A" w:rsidRPr="00741B3A" w:rsidRDefault="00741B3A" w:rsidP="00741B3A">
      <w:pPr>
        <w:numPr>
          <w:ilvl w:val="0"/>
          <w:numId w:val="21"/>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61CB4516"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PE-03</w:t>
      </w:r>
    </w:p>
    <w:p w14:paraId="4E264990" w14:textId="77777777" w:rsidR="00741B3A" w:rsidRPr="00741B3A" w:rsidRDefault="00741B3A" w:rsidP="00741B3A">
      <w:pPr>
        <w:numPr>
          <w:ilvl w:val="0"/>
          <w:numId w:val="2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Performance </w:t>
      </w:r>
    </w:p>
    <w:p w14:paraId="2DE0FAB9" w14:textId="77777777" w:rsidR="00741B3A" w:rsidRPr="00741B3A" w:rsidRDefault="00741B3A" w:rsidP="00741B3A">
      <w:pPr>
        <w:numPr>
          <w:ilvl w:val="0"/>
          <w:numId w:val="2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support at least 100 concurrent users. </w:t>
      </w:r>
    </w:p>
    <w:p w14:paraId="2AFF43C8" w14:textId="77777777" w:rsidR="00741B3A" w:rsidRPr="00741B3A" w:rsidRDefault="00741B3A" w:rsidP="00741B3A">
      <w:pPr>
        <w:numPr>
          <w:ilvl w:val="0"/>
          <w:numId w:val="2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Scalability baseline </w:t>
      </w:r>
    </w:p>
    <w:p w14:paraId="1DD80874" w14:textId="77777777" w:rsidR="00741B3A" w:rsidRPr="00741B3A" w:rsidRDefault="00741B3A" w:rsidP="00741B3A">
      <w:pPr>
        <w:numPr>
          <w:ilvl w:val="0"/>
          <w:numId w:val="2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No crashes under simulated load of 100 users </w:t>
      </w:r>
    </w:p>
    <w:p w14:paraId="03C917D8" w14:textId="77777777" w:rsidR="00741B3A" w:rsidRPr="00741B3A" w:rsidRDefault="00741B3A" w:rsidP="00741B3A">
      <w:pPr>
        <w:numPr>
          <w:ilvl w:val="0"/>
          <w:numId w:val="22"/>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Should </w:t>
      </w:r>
    </w:p>
    <w:p w14:paraId="54A47ACE"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SECURITY REQUIREMENTS</w:t>
      </w:r>
    </w:p>
    <w:p w14:paraId="450819A9"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SEC-01</w:t>
      </w:r>
    </w:p>
    <w:p w14:paraId="62CD46A7" w14:textId="77777777" w:rsidR="00741B3A" w:rsidRPr="00741B3A" w:rsidRDefault="00741B3A" w:rsidP="00741B3A">
      <w:pPr>
        <w:numPr>
          <w:ilvl w:val="0"/>
          <w:numId w:val="2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Security </w:t>
      </w:r>
    </w:p>
    <w:p w14:paraId="781C61D6" w14:textId="77777777" w:rsidR="00741B3A" w:rsidRPr="00741B3A" w:rsidRDefault="00741B3A" w:rsidP="00741B3A">
      <w:pPr>
        <w:numPr>
          <w:ilvl w:val="0"/>
          <w:numId w:val="2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prevent unauthorized modification of data files. </w:t>
      </w:r>
    </w:p>
    <w:p w14:paraId="73E24188" w14:textId="77777777" w:rsidR="00741B3A" w:rsidRPr="00741B3A" w:rsidRDefault="00741B3A" w:rsidP="00741B3A">
      <w:pPr>
        <w:numPr>
          <w:ilvl w:val="0"/>
          <w:numId w:val="2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Protect scraped data </w:t>
      </w:r>
    </w:p>
    <w:p w14:paraId="49F8E2BC" w14:textId="77777777" w:rsidR="00741B3A" w:rsidRPr="00741B3A" w:rsidRDefault="00741B3A" w:rsidP="00741B3A">
      <w:pPr>
        <w:numPr>
          <w:ilvl w:val="0"/>
          <w:numId w:val="2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Only backend scripts can modify JSON files </w:t>
      </w:r>
    </w:p>
    <w:p w14:paraId="6C1F2887" w14:textId="77777777" w:rsidR="00741B3A" w:rsidRPr="00741B3A" w:rsidRDefault="00741B3A" w:rsidP="00741B3A">
      <w:pPr>
        <w:numPr>
          <w:ilvl w:val="0"/>
          <w:numId w:val="23"/>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0262A1E8"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SEC-02</w:t>
      </w:r>
    </w:p>
    <w:p w14:paraId="1CE9F343" w14:textId="77777777" w:rsidR="00741B3A" w:rsidRPr="00741B3A" w:rsidRDefault="00741B3A" w:rsidP="00741B3A">
      <w:pPr>
        <w:numPr>
          <w:ilvl w:val="0"/>
          <w:numId w:val="2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Security </w:t>
      </w:r>
    </w:p>
    <w:p w14:paraId="56260ABC" w14:textId="77777777" w:rsidR="00741B3A" w:rsidRPr="00741B3A" w:rsidRDefault="00741B3A" w:rsidP="00741B3A">
      <w:pPr>
        <w:numPr>
          <w:ilvl w:val="0"/>
          <w:numId w:val="2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validate user input in the search bar. </w:t>
      </w:r>
    </w:p>
    <w:p w14:paraId="0C76C463" w14:textId="77777777" w:rsidR="00741B3A" w:rsidRPr="00741B3A" w:rsidRDefault="00741B3A" w:rsidP="00741B3A">
      <w:pPr>
        <w:numPr>
          <w:ilvl w:val="0"/>
          <w:numId w:val="2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Prevent injection attacks </w:t>
      </w:r>
    </w:p>
    <w:p w14:paraId="4358C7A2" w14:textId="77777777" w:rsidR="00741B3A" w:rsidRPr="00741B3A" w:rsidRDefault="00741B3A" w:rsidP="00741B3A">
      <w:pPr>
        <w:numPr>
          <w:ilvl w:val="0"/>
          <w:numId w:val="2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Invalid characters are sanitized before processing </w:t>
      </w:r>
    </w:p>
    <w:p w14:paraId="3FEF5822" w14:textId="77777777" w:rsidR="00741B3A" w:rsidRPr="00741B3A" w:rsidRDefault="00741B3A" w:rsidP="00741B3A">
      <w:pPr>
        <w:numPr>
          <w:ilvl w:val="0"/>
          <w:numId w:val="24"/>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5C14F8BA"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MAINTAINABILITY REQUIREMENTS</w:t>
      </w:r>
    </w:p>
    <w:p w14:paraId="2B96D263"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MA-01</w:t>
      </w:r>
    </w:p>
    <w:p w14:paraId="5411D922" w14:textId="77777777" w:rsidR="00741B3A" w:rsidRPr="00741B3A" w:rsidRDefault="00741B3A" w:rsidP="00741B3A">
      <w:pPr>
        <w:numPr>
          <w:ilvl w:val="0"/>
          <w:numId w:val="2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Maintainability </w:t>
      </w:r>
    </w:p>
    <w:p w14:paraId="4BC3DDE5" w14:textId="77777777" w:rsidR="00741B3A" w:rsidRPr="00741B3A" w:rsidRDefault="00741B3A" w:rsidP="00741B3A">
      <w:pPr>
        <w:numPr>
          <w:ilvl w:val="0"/>
          <w:numId w:val="2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allow easy updates to scraping scripts. </w:t>
      </w:r>
    </w:p>
    <w:p w14:paraId="34246D4A" w14:textId="77777777" w:rsidR="00741B3A" w:rsidRPr="00741B3A" w:rsidRDefault="00741B3A" w:rsidP="00741B3A">
      <w:pPr>
        <w:numPr>
          <w:ilvl w:val="0"/>
          <w:numId w:val="2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Sites change frequently </w:t>
      </w:r>
    </w:p>
    <w:p w14:paraId="74817437" w14:textId="77777777" w:rsidR="00741B3A" w:rsidRPr="00741B3A" w:rsidRDefault="00741B3A" w:rsidP="00741B3A">
      <w:pPr>
        <w:numPr>
          <w:ilvl w:val="0"/>
          <w:numId w:val="2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Scraper logic is modular and updated in one file </w:t>
      </w:r>
    </w:p>
    <w:p w14:paraId="255454FF" w14:textId="77777777" w:rsidR="00741B3A" w:rsidRPr="00741B3A" w:rsidRDefault="00741B3A" w:rsidP="00741B3A">
      <w:pPr>
        <w:numPr>
          <w:ilvl w:val="0"/>
          <w:numId w:val="25"/>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2F4D8D95"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MA-02</w:t>
      </w:r>
    </w:p>
    <w:p w14:paraId="4D3D69E4" w14:textId="77777777" w:rsidR="00741B3A" w:rsidRPr="00741B3A" w:rsidRDefault="00741B3A" w:rsidP="00741B3A">
      <w:pPr>
        <w:numPr>
          <w:ilvl w:val="0"/>
          <w:numId w:val="2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Maintainability </w:t>
      </w:r>
    </w:p>
    <w:p w14:paraId="481424B9" w14:textId="77777777" w:rsidR="00741B3A" w:rsidRPr="00741B3A" w:rsidRDefault="00741B3A" w:rsidP="00741B3A">
      <w:pPr>
        <w:numPr>
          <w:ilvl w:val="0"/>
          <w:numId w:val="2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separate data, logic, and UI components. </w:t>
      </w:r>
    </w:p>
    <w:p w14:paraId="47D19F54" w14:textId="77777777" w:rsidR="00741B3A" w:rsidRPr="00741B3A" w:rsidRDefault="00741B3A" w:rsidP="00741B3A">
      <w:pPr>
        <w:numPr>
          <w:ilvl w:val="0"/>
          <w:numId w:val="2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Clean architecture </w:t>
      </w:r>
    </w:p>
    <w:p w14:paraId="4FDA365A" w14:textId="77777777" w:rsidR="00741B3A" w:rsidRPr="00741B3A" w:rsidRDefault="00741B3A" w:rsidP="00741B3A">
      <w:pPr>
        <w:numPr>
          <w:ilvl w:val="0"/>
          <w:numId w:val="2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Data stored in JSON, UI in React components </w:t>
      </w:r>
    </w:p>
    <w:p w14:paraId="0163F690" w14:textId="77777777" w:rsidR="00741B3A" w:rsidRPr="00741B3A" w:rsidRDefault="00741B3A" w:rsidP="00741B3A">
      <w:pPr>
        <w:numPr>
          <w:ilvl w:val="0"/>
          <w:numId w:val="26"/>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72F699F2"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 xml:space="preserve"> RELIABILITY REQUIREMENTS</w:t>
      </w:r>
    </w:p>
    <w:p w14:paraId="797CDC7C"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RE-01</w:t>
      </w:r>
    </w:p>
    <w:p w14:paraId="46238B4A" w14:textId="77777777" w:rsidR="00741B3A" w:rsidRPr="00741B3A" w:rsidRDefault="00741B3A" w:rsidP="00741B3A">
      <w:pPr>
        <w:numPr>
          <w:ilvl w:val="0"/>
          <w:numId w:val="2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Reliability </w:t>
      </w:r>
    </w:p>
    <w:p w14:paraId="5CA374AA" w14:textId="77777777" w:rsidR="00741B3A" w:rsidRPr="00741B3A" w:rsidRDefault="00741B3A" w:rsidP="00741B3A">
      <w:pPr>
        <w:numPr>
          <w:ilvl w:val="0"/>
          <w:numId w:val="2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handle missing or incomplete data gracefully. </w:t>
      </w:r>
    </w:p>
    <w:p w14:paraId="05BF9559" w14:textId="77777777" w:rsidR="00741B3A" w:rsidRPr="00741B3A" w:rsidRDefault="00741B3A" w:rsidP="00741B3A">
      <w:pPr>
        <w:numPr>
          <w:ilvl w:val="0"/>
          <w:numId w:val="2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Scraping inconsistencies </w:t>
      </w:r>
    </w:p>
    <w:p w14:paraId="21D126EA" w14:textId="77777777" w:rsidR="00741B3A" w:rsidRPr="00741B3A" w:rsidRDefault="00741B3A" w:rsidP="00741B3A">
      <w:pPr>
        <w:numPr>
          <w:ilvl w:val="0"/>
          <w:numId w:val="2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Missing values display “N/A” </w:t>
      </w:r>
    </w:p>
    <w:p w14:paraId="6FCE9F98" w14:textId="77777777" w:rsidR="00741B3A" w:rsidRPr="00741B3A" w:rsidRDefault="00741B3A" w:rsidP="00741B3A">
      <w:pPr>
        <w:numPr>
          <w:ilvl w:val="0"/>
          <w:numId w:val="27"/>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64CD7A16"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RE-02</w:t>
      </w:r>
    </w:p>
    <w:p w14:paraId="39D17F2D" w14:textId="77777777" w:rsidR="00741B3A" w:rsidRPr="00741B3A" w:rsidRDefault="00741B3A" w:rsidP="00741B3A">
      <w:pPr>
        <w:numPr>
          <w:ilvl w:val="0"/>
          <w:numId w:val="2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Reliability </w:t>
      </w:r>
    </w:p>
    <w:p w14:paraId="3508AB61" w14:textId="77777777" w:rsidR="00741B3A" w:rsidRPr="00741B3A" w:rsidRDefault="00741B3A" w:rsidP="00741B3A">
      <w:pPr>
        <w:numPr>
          <w:ilvl w:val="0"/>
          <w:numId w:val="2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not crash due to malformed data. </w:t>
      </w:r>
    </w:p>
    <w:p w14:paraId="28A36D66" w14:textId="77777777" w:rsidR="00741B3A" w:rsidRPr="00741B3A" w:rsidRDefault="00741B3A" w:rsidP="00741B3A">
      <w:pPr>
        <w:numPr>
          <w:ilvl w:val="0"/>
          <w:numId w:val="2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Stability </w:t>
      </w:r>
    </w:p>
    <w:p w14:paraId="20A8AEA2" w14:textId="77777777" w:rsidR="00741B3A" w:rsidRPr="00741B3A" w:rsidRDefault="00741B3A" w:rsidP="00741B3A">
      <w:pPr>
        <w:numPr>
          <w:ilvl w:val="0"/>
          <w:numId w:val="2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App continues running when encountering bad data </w:t>
      </w:r>
    </w:p>
    <w:p w14:paraId="024048C2" w14:textId="77777777" w:rsidR="00741B3A" w:rsidRPr="00741B3A" w:rsidRDefault="00741B3A" w:rsidP="00741B3A">
      <w:pPr>
        <w:numPr>
          <w:ilvl w:val="0"/>
          <w:numId w:val="28"/>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7733EE06"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SCALABILITY / EXTENSIBILITY</w:t>
      </w:r>
    </w:p>
    <w:p w14:paraId="1E3F5B30"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SC-01</w:t>
      </w:r>
    </w:p>
    <w:p w14:paraId="7F9A0658" w14:textId="77777777" w:rsidR="00741B3A" w:rsidRPr="00741B3A" w:rsidRDefault="00741B3A" w:rsidP="00741B3A">
      <w:pPr>
        <w:numPr>
          <w:ilvl w:val="0"/>
          <w:numId w:val="2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Scalability </w:t>
      </w:r>
    </w:p>
    <w:p w14:paraId="52F249DD" w14:textId="77777777" w:rsidR="00741B3A" w:rsidRPr="00741B3A" w:rsidRDefault="00741B3A" w:rsidP="00741B3A">
      <w:pPr>
        <w:numPr>
          <w:ilvl w:val="0"/>
          <w:numId w:val="2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support adding new sports in the future. </w:t>
      </w:r>
    </w:p>
    <w:p w14:paraId="340892B4" w14:textId="77777777" w:rsidR="00741B3A" w:rsidRPr="00741B3A" w:rsidRDefault="00741B3A" w:rsidP="00741B3A">
      <w:pPr>
        <w:numPr>
          <w:ilvl w:val="0"/>
          <w:numId w:val="2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Long-term growth </w:t>
      </w:r>
    </w:p>
    <w:p w14:paraId="47F0E10D" w14:textId="77777777" w:rsidR="00741B3A" w:rsidRPr="00741B3A" w:rsidRDefault="00741B3A" w:rsidP="00741B3A">
      <w:pPr>
        <w:numPr>
          <w:ilvl w:val="0"/>
          <w:numId w:val="2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New league added without modifying core architecture </w:t>
      </w:r>
    </w:p>
    <w:p w14:paraId="7EF68B82" w14:textId="77777777" w:rsidR="00741B3A" w:rsidRPr="00741B3A" w:rsidRDefault="00741B3A" w:rsidP="00741B3A">
      <w:pPr>
        <w:numPr>
          <w:ilvl w:val="0"/>
          <w:numId w:val="29"/>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Should </w:t>
      </w:r>
    </w:p>
    <w:p w14:paraId="5352E79F" w14:textId="77777777" w:rsidR="00741B3A" w:rsidRPr="00741B3A" w:rsidRDefault="00741B3A" w:rsidP="00741B3A">
      <w:pPr>
        <w:spacing w:after="160" w:line="278" w:lineRule="auto"/>
        <w:ind w:firstLine="0"/>
        <w:rPr>
          <w:rFonts w:ascii="Times New Roman" w:eastAsia="Aptos" w:hAnsi="Times New Roman" w:cs="Times New Roman"/>
          <w:b/>
          <w:bCs/>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SC-02</w:t>
      </w:r>
    </w:p>
    <w:p w14:paraId="2E8CA018" w14:textId="77777777" w:rsidR="00741B3A" w:rsidRPr="00741B3A" w:rsidRDefault="00741B3A" w:rsidP="00741B3A">
      <w:pPr>
        <w:numPr>
          <w:ilvl w:val="0"/>
          <w:numId w:val="3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Type:</w:t>
      </w:r>
      <w:r w:rsidRPr="00741B3A">
        <w:rPr>
          <w:rFonts w:ascii="Times New Roman" w:eastAsia="Aptos" w:hAnsi="Times New Roman" w:cs="Times New Roman"/>
          <w:kern w:val="2"/>
          <w:sz w:val="24"/>
          <w:szCs w:val="24"/>
          <w14:ligatures w14:val="standardContextual"/>
        </w:rPr>
        <w:t xml:space="preserve"> Scalability </w:t>
      </w:r>
    </w:p>
    <w:p w14:paraId="63E690AF" w14:textId="77777777" w:rsidR="00741B3A" w:rsidRPr="00741B3A" w:rsidRDefault="00741B3A" w:rsidP="00741B3A">
      <w:pPr>
        <w:numPr>
          <w:ilvl w:val="0"/>
          <w:numId w:val="3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Description:</w:t>
      </w:r>
      <w:r w:rsidRPr="00741B3A">
        <w:rPr>
          <w:rFonts w:ascii="Times New Roman" w:eastAsia="Aptos" w:hAnsi="Times New Roman" w:cs="Times New Roman"/>
          <w:kern w:val="2"/>
          <w:sz w:val="24"/>
          <w:szCs w:val="24"/>
          <w14:ligatures w14:val="standardContextual"/>
        </w:rPr>
        <w:t xml:space="preserve"> The system shall support adding new players without UI changes. </w:t>
      </w:r>
    </w:p>
    <w:p w14:paraId="1F496CDB" w14:textId="77777777" w:rsidR="00741B3A" w:rsidRPr="00741B3A" w:rsidRDefault="00741B3A" w:rsidP="00741B3A">
      <w:pPr>
        <w:numPr>
          <w:ilvl w:val="0"/>
          <w:numId w:val="3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Rationale:</w:t>
      </w:r>
      <w:r w:rsidRPr="00741B3A">
        <w:rPr>
          <w:rFonts w:ascii="Times New Roman" w:eastAsia="Aptos" w:hAnsi="Times New Roman" w:cs="Times New Roman"/>
          <w:kern w:val="2"/>
          <w:sz w:val="24"/>
          <w:szCs w:val="24"/>
          <w14:ligatures w14:val="standardContextual"/>
        </w:rPr>
        <w:t xml:space="preserve"> Data growth </w:t>
      </w:r>
    </w:p>
    <w:p w14:paraId="5EE1DAE2" w14:textId="77777777" w:rsidR="00741B3A" w:rsidRPr="00741B3A" w:rsidRDefault="00741B3A" w:rsidP="00741B3A">
      <w:pPr>
        <w:numPr>
          <w:ilvl w:val="0"/>
          <w:numId w:val="3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Fit Criterion:</w:t>
      </w:r>
      <w:r w:rsidRPr="00741B3A">
        <w:rPr>
          <w:rFonts w:ascii="Times New Roman" w:eastAsia="Aptos" w:hAnsi="Times New Roman" w:cs="Times New Roman"/>
          <w:kern w:val="2"/>
          <w:sz w:val="24"/>
          <w:szCs w:val="24"/>
          <w14:ligatures w14:val="standardContextual"/>
        </w:rPr>
        <w:t xml:space="preserve"> New JSON file automatically appears in search results </w:t>
      </w:r>
    </w:p>
    <w:p w14:paraId="5BF48E5A" w14:textId="668A805B" w:rsidR="576062CF" w:rsidRPr="00230007" w:rsidRDefault="00741B3A" w:rsidP="00230007">
      <w:pPr>
        <w:numPr>
          <w:ilvl w:val="0"/>
          <w:numId w:val="30"/>
        </w:numPr>
        <w:spacing w:after="160" w:line="278" w:lineRule="auto"/>
        <w:rPr>
          <w:rFonts w:ascii="Times New Roman" w:eastAsia="Aptos" w:hAnsi="Times New Roman" w:cs="Times New Roman"/>
          <w:kern w:val="2"/>
          <w:sz w:val="24"/>
          <w:szCs w:val="24"/>
          <w14:ligatures w14:val="standardContextual"/>
        </w:rPr>
      </w:pPr>
      <w:r w:rsidRPr="00741B3A">
        <w:rPr>
          <w:rFonts w:ascii="Times New Roman" w:eastAsia="Aptos" w:hAnsi="Times New Roman" w:cs="Times New Roman"/>
          <w:b/>
          <w:bCs/>
          <w:kern w:val="2"/>
          <w:sz w:val="24"/>
          <w:szCs w:val="24"/>
          <w14:ligatures w14:val="standardContextual"/>
        </w:rPr>
        <w:t>Priority:</w:t>
      </w:r>
      <w:r w:rsidRPr="00741B3A">
        <w:rPr>
          <w:rFonts w:ascii="Times New Roman" w:eastAsia="Aptos" w:hAnsi="Times New Roman" w:cs="Times New Roman"/>
          <w:kern w:val="2"/>
          <w:sz w:val="24"/>
          <w:szCs w:val="24"/>
          <w14:ligatures w14:val="standardContextual"/>
        </w:rPr>
        <w:t xml:space="preserve"> Must </w:t>
      </w:r>
    </w:p>
    <w:p w14:paraId="5005FB72" w14:textId="2FDCBA53" w:rsidR="576062CF" w:rsidRPr="00741B3A" w:rsidRDefault="00072CAB" w:rsidP="00072CAB">
      <w:pPr>
        <w:pStyle w:val="Heading3"/>
        <w:jc w:val="center"/>
        <w:rPr>
          <w:rFonts w:ascii="Times New Roman" w:hAnsi="Times New Roman" w:cs="Times New Roman"/>
          <w:b w:val="0"/>
          <w:bCs w:val="0"/>
          <w:i w:val="0"/>
          <w:iCs w:val="0"/>
          <w:sz w:val="24"/>
          <w:szCs w:val="24"/>
        </w:rPr>
      </w:pPr>
      <w:r w:rsidRPr="00741B3A">
        <w:rPr>
          <w:rFonts w:ascii="Times New Roman" w:hAnsi="Times New Roman" w:cs="Times New Roman"/>
          <w:b w:val="0"/>
          <w:bCs w:val="0"/>
          <w:i w:val="0"/>
          <w:iCs w:val="0"/>
          <w:sz w:val="24"/>
          <w:szCs w:val="24"/>
        </w:rPr>
        <w:t>Project Implementation</w:t>
      </w:r>
    </w:p>
    <w:p w14:paraId="108C1BB5" w14:textId="721F2CAE" w:rsidR="006F4709" w:rsidRPr="00741B3A" w:rsidRDefault="00072CAB" w:rsidP="006F4709">
      <w:pPr>
        <w:rPr>
          <w:rFonts w:ascii="Times New Roman" w:hAnsi="Times New Roman" w:cs="Times New Roman"/>
          <w:sz w:val="24"/>
          <w:szCs w:val="24"/>
        </w:rPr>
      </w:pPr>
      <w:r w:rsidRPr="00741B3A">
        <w:rPr>
          <w:rFonts w:ascii="Times New Roman" w:hAnsi="Times New Roman" w:cs="Times New Roman"/>
          <w:sz w:val="24"/>
          <w:szCs w:val="24"/>
        </w:rPr>
        <w:t xml:space="preserve">Frontend Implementation- the frontend of the website was developed using React and Gatsby. The site includes a navigation header with a search bar and navigation for different sports leagues. Each league page displays teams, and each team page links to individual player profiles. </w:t>
      </w:r>
    </w:p>
    <w:p w14:paraId="44311C62" w14:textId="4F52A71A" w:rsidR="00B764D6" w:rsidRPr="00741B3A" w:rsidRDefault="00B764D6" w:rsidP="006F4709">
      <w:pPr>
        <w:rPr>
          <w:rFonts w:ascii="Times New Roman" w:hAnsi="Times New Roman" w:cs="Times New Roman"/>
          <w:sz w:val="24"/>
          <w:szCs w:val="24"/>
        </w:rPr>
      </w:pPr>
      <w:r w:rsidRPr="00741B3A">
        <w:rPr>
          <w:rFonts w:ascii="Times New Roman" w:hAnsi="Times New Roman" w:cs="Times New Roman"/>
          <w:sz w:val="24"/>
          <w:szCs w:val="24"/>
        </w:rPr>
        <w:t>Fig 1. Homepage with navigation and featured players</w:t>
      </w:r>
    </w:p>
    <w:p w14:paraId="680FBFE8" w14:textId="3D1D8B99" w:rsidR="00B764D6" w:rsidRPr="00741B3A" w:rsidRDefault="00B764D6" w:rsidP="006F4709">
      <w:pPr>
        <w:rPr>
          <w:rFonts w:ascii="Times New Roman" w:hAnsi="Times New Roman" w:cs="Times New Roman"/>
          <w:sz w:val="24"/>
          <w:szCs w:val="24"/>
        </w:rPr>
      </w:pPr>
      <w:r w:rsidRPr="00741B3A">
        <w:rPr>
          <w:rFonts w:ascii="Times New Roman" w:hAnsi="Times New Roman" w:cs="Times New Roman"/>
          <w:noProof/>
          <w:sz w:val="24"/>
          <w:szCs w:val="24"/>
        </w:rPr>
        <w:drawing>
          <wp:inline distT="0" distB="0" distL="0" distR="0" wp14:anchorId="31814320" wp14:editId="7995F71A">
            <wp:extent cx="5943600" cy="3232785"/>
            <wp:effectExtent l="0" t="0" r="0" b="5715"/>
            <wp:docPr id="131537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4221" name=""/>
                    <pic:cNvPicPr/>
                  </pic:nvPicPr>
                  <pic:blipFill>
                    <a:blip r:embed="rId10"/>
                    <a:stretch>
                      <a:fillRect/>
                    </a:stretch>
                  </pic:blipFill>
                  <pic:spPr>
                    <a:xfrm>
                      <a:off x="0" y="0"/>
                      <a:ext cx="5943600" cy="3232785"/>
                    </a:xfrm>
                    <a:prstGeom prst="rect">
                      <a:avLst/>
                    </a:prstGeom>
                  </pic:spPr>
                </pic:pic>
              </a:graphicData>
            </a:graphic>
          </wp:inline>
        </w:drawing>
      </w:r>
    </w:p>
    <w:p w14:paraId="69948FB9" w14:textId="53853492" w:rsidR="00B764D6" w:rsidRPr="00741B3A" w:rsidRDefault="00B764D6" w:rsidP="006F4709">
      <w:pPr>
        <w:rPr>
          <w:rFonts w:ascii="Times New Roman" w:hAnsi="Times New Roman" w:cs="Times New Roman"/>
          <w:sz w:val="24"/>
          <w:szCs w:val="24"/>
        </w:rPr>
      </w:pPr>
      <w:r w:rsidRPr="00741B3A">
        <w:rPr>
          <w:rFonts w:ascii="Times New Roman" w:hAnsi="Times New Roman" w:cs="Times New Roman"/>
          <w:sz w:val="24"/>
          <w:szCs w:val="24"/>
        </w:rPr>
        <w:t>Fig 2. NBA team roster page</w:t>
      </w:r>
    </w:p>
    <w:p w14:paraId="513055C7" w14:textId="5447FBF6" w:rsidR="00B764D6" w:rsidRPr="00741B3A" w:rsidRDefault="00B764D6" w:rsidP="006F4709">
      <w:pPr>
        <w:rPr>
          <w:rFonts w:ascii="Times New Roman" w:hAnsi="Times New Roman" w:cs="Times New Roman"/>
          <w:sz w:val="24"/>
          <w:szCs w:val="24"/>
        </w:rPr>
      </w:pPr>
      <w:r w:rsidRPr="00741B3A">
        <w:rPr>
          <w:rFonts w:ascii="Times New Roman" w:hAnsi="Times New Roman" w:cs="Times New Roman"/>
          <w:noProof/>
          <w:sz w:val="24"/>
          <w:szCs w:val="24"/>
        </w:rPr>
        <w:drawing>
          <wp:inline distT="0" distB="0" distL="0" distR="0" wp14:anchorId="6899E3E2" wp14:editId="3E15B9E7">
            <wp:extent cx="5943600" cy="3221355"/>
            <wp:effectExtent l="0" t="0" r="0" b="0"/>
            <wp:docPr id="85521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18290" name=""/>
                    <pic:cNvPicPr/>
                  </pic:nvPicPr>
                  <pic:blipFill>
                    <a:blip r:embed="rId11"/>
                    <a:stretch>
                      <a:fillRect/>
                    </a:stretch>
                  </pic:blipFill>
                  <pic:spPr>
                    <a:xfrm>
                      <a:off x="0" y="0"/>
                      <a:ext cx="5943600" cy="3221355"/>
                    </a:xfrm>
                    <a:prstGeom prst="rect">
                      <a:avLst/>
                    </a:prstGeom>
                  </pic:spPr>
                </pic:pic>
              </a:graphicData>
            </a:graphic>
          </wp:inline>
        </w:drawing>
      </w:r>
    </w:p>
    <w:p w14:paraId="33A96EC6" w14:textId="7BC3B289" w:rsidR="00072CAB" w:rsidRPr="00741B3A" w:rsidRDefault="00072CAB" w:rsidP="006F4709">
      <w:pPr>
        <w:rPr>
          <w:rFonts w:ascii="Times New Roman" w:hAnsi="Times New Roman" w:cs="Times New Roman"/>
          <w:sz w:val="24"/>
          <w:szCs w:val="24"/>
        </w:rPr>
      </w:pPr>
      <w:r w:rsidRPr="00741B3A">
        <w:rPr>
          <w:rFonts w:ascii="Times New Roman" w:hAnsi="Times New Roman" w:cs="Times New Roman"/>
          <w:sz w:val="24"/>
          <w:szCs w:val="24"/>
        </w:rPr>
        <w:t xml:space="preserve">Player Profile- Player profile pages dynamically load structured JSON data generated from scraping scripts. These pages include metadata such as height, weight, and team, as well as statistical tables. Each sports league player page has a different feel, for example MLB pages include their MLB debut date and when they exceeded rookie status and NFL pages have a latest season table that highlights the season they just played. </w:t>
      </w:r>
    </w:p>
    <w:p w14:paraId="57E5D271" w14:textId="7420AEEF" w:rsidR="00B764D6" w:rsidRPr="00741B3A" w:rsidRDefault="00C4415B" w:rsidP="006F4709">
      <w:pPr>
        <w:rPr>
          <w:rFonts w:ascii="Times New Roman" w:hAnsi="Times New Roman" w:cs="Times New Roman"/>
          <w:sz w:val="24"/>
          <w:szCs w:val="24"/>
        </w:rPr>
      </w:pPr>
      <w:r w:rsidRPr="00741B3A">
        <w:rPr>
          <w:rFonts w:ascii="Times New Roman" w:hAnsi="Times New Roman" w:cs="Times New Roman"/>
          <w:sz w:val="24"/>
          <w:szCs w:val="24"/>
        </w:rPr>
        <w:t>Fig 3. Player Profile Page</w:t>
      </w:r>
    </w:p>
    <w:p w14:paraId="4A361A28" w14:textId="54FC1497" w:rsidR="00C4415B" w:rsidRPr="00741B3A" w:rsidRDefault="00C4415B" w:rsidP="006F4709">
      <w:pPr>
        <w:rPr>
          <w:rFonts w:ascii="Times New Roman" w:hAnsi="Times New Roman" w:cs="Times New Roman"/>
          <w:sz w:val="24"/>
          <w:szCs w:val="24"/>
        </w:rPr>
      </w:pPr>
      <w:r w:rsidRPr="00741B3A">
        <w:rPr>
          <w:rFonts w:ascii="Times New Roman" w:hAnsi="Times New Roman" w:cs="Times New Roman"/>
          <w:noProof/>
          <w:sz w:val="24"/>
          <w:szCs w:val="24"/>
        </w:rPr>
        <w:drawing>
          <wp:inline distT="0" distB="0" distL="0" distR="0" wp14:anchorId="65AEB507" wp14:editId="27A180DD">
            <wp:extent cx="5943600" cy="3245485"/>
            <wp:effectExtent l="0" t="0" r="0" b="0"/>
            <wp:docPr id="129596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61776" name=""/>
                    <pic:cNvPicPr/>
                  </pic:nvPicPr>
                  <pic:blipFill>
                    <a:blip r:embed="rId12"/>
                    <a:stretch>
                      <a:fillRect/>
                    </a:stretch>
                  </pic:blipFill>
                  <pic:spPr>
                    <a:xfrm>
                      <a:off x="0" y="0"/>
                      <a:ext cx="5943600" cy="3245485"/>
                    </a:xfrm>
                    <a:prstGeom prst="rect">
                      <a:avLst/>
                    </a:prstGeom>
                  </pic:spPr>
                </pic:pic>
              </a:graphicData>
            </a:graphic>
          </wp:inline>
        </w:drawing>
      </w:r>
    </w:p>
    <w:p w14:paraId="3DBF4B6A" w14:textId="77777777" w:rsidR="00B764D6" w:rsidRPr="00741B3A" w:rsidRDefault="00B764D6" w:rsidP="006F4709">
      <w:pPr>
        <w:rPr>
          <w:rFonts w:ascii="Times New Roman" w:hAnsi="Times New Roman" w:cs="Times New Roman"/>
          <w:sz w:val="24"/>
          <w:szCs w:val="24"/>
        </w:rPr>
      </w:pPr>
    </w:p>
    <w:p w14:paraId="66EADEA6" w14:textId="09ABA9A2" w:rsidR="00072CAB" w:rsidRPr="00741B3A" w:rsidRDefault="00072CAB" w:rsidP="006F4709">
      <w:pPr>
        <w:rPr>
          <w:rFonts w:ascii="Times New Roman" w:hAnsi="Times New Roman" w:cs="Times New Roman"/>
          <w:sz w:val="24"/>
          <w:szCs w:val="24"/>
        </w:rPr>
      </w:pPr>
      <w:r w:rsidRPr="00741B3A">
        <w:rPr>
          <w:rFonts w:ascii="Times New Roman" w:hAnsi="Times New Roman" w:cs="Times New Roman"/>
          <w:sz w:val="24"/>
          <w:szCs w:val="24"/>
        </w:rPr>
        <w:t xml:space="preserve">Data Pipeline- Data for MLB and NBA was collected using python scripts that scrape HTML pages from sports reference websites. The scripts extract tables using BeautifulSoup and pandas, then convert the data into JSON format for use in the </w:t>
      </w:r>
      <w:r w:rsidR="00B309F9" w:rsidRPr="00741B3A">
        <w:rPr>
          <w:rFonts w:ascii="Times New Roman" w:hAnsi="Times New Roman" w:cs="Times New Roman"/>
          <w:sz w:val="24"/>
          <w:szCs w:val="24"/>
        </w:rPr>
        <w:t xml:space="preserve">frontend. Data for NFL was collected using </w:t>
      </w:r>
      <w:r w:rsidR="00741B3A" w:rsidRPr="00741B3A">
        <w:rPr>
          <w:rFonts w:ascii="Times New Roman" w:hAnsi="Times New Roman" w:cs="Times New Roman"/>
          <w:sz w:val="24"/>
          <w:szCs w:val="24"/>
        </w:rPr>
        <w:t>ESPN. Same structure as the other leagues as I loaded the data on a JSON file to have them stored locally to use in the frontend.</w:t>
      </w:r>
    </w:p>
    <w:p w14:paraId="5D4160A6" w14:textId="77777777" w:rsidR="00C4415B" w:rsidRPr="00741B3A" w:rsidRDefault="00C4415B" w:rsidP="006F4709">
      <w:pPr>
        <w:rPr>
          <w:rFonts w:ascii="Times New Roman" w:hAnsi="Times New Roman" w:cs="Times New Roman"/>
          <w:sz w:val="24"/>
          <w:szCs w:val="24"/>
        </w:rPr>
      </w:pPr>
    </w:p>
    <w:p w14:paraId="2F353C7E" w14:textId="77777777" w:rsidR="00C4415B" w:rsidRPr="00741B3A" w:rsidRDefault="00C4415B" w:rsidP="006F4709">
      <w:pPr>
        <w:rPr>
          <w:rFonts w:ascii="Times New Roman" w:hAnsi="Times New Roman" w:cs="Times New Roman"/>
          <w:sz w:val="24"/>
          <w:szCs w:val="24"/>
        </w:rPr>
      </w:pPr>
    </w:p>
    <w:p w14:paraId="4AC24385" w14:textId="77777777" w:rsidR="00C4415B" w:rsidRPr="00741B3A" w:rsidRDefault="00C4415B" w:rsidP="006F4709">
      <w:pPr>
        <w:rPr>
          <w:rFonts w:ascii="Times New Roman" w:hAnsi="Times New Roman" w:cs="Times New Roman"/>
          <w:sz w:val="24"/>
          <w:szCs w:val="24"/>
        </w:rPr>
      </w:pPr>
    </w:p>
    <w:p w14:paraId="710A77C9" w14:textId="77777777" w:rsidR="00C4415B" w:rsidRPr="00741B3A" w:rsidRDefault="00C4415B" w:rsidP="006F4709">
      <w:pPr>
        <w:rPr>
          <w:rFonts w:ascii="Times New Roman" w:hAnsi="Times New Roman" w:cs="Times New Roman"/>
          <w:sz w:val="24"/>
          <w:szCs w:val="24"/>
        </w:rPr>
      </w:pPr>
    </w:p>
    <w:p w14:paraId="1FE88272" w14:textId="77777777" w:rsidR="00C4415B" w:rsidRPr="00741B3A" w:rsidRDefault="00C4415B" w:rsidP="006F4709">
      <w:pPr>
        <w:rPr>
          <w:rFonts w:ascii="Times New Roman" w:hAnsi="Times New Roman" w:cs="Times New Roman"/>
          <w:sz w:val="24"/>
          <w:szCs w:val="24"/>
        </w:rPr>
      </w:pPr>
    </w:p>
    <w:p w14:paraId="1640FF18" w14:textId="77777777" w:rsidR="00C4415B" w:rsidRPr="00741B3A" w:rsidRDefault="00C4415B" w:rsidP="006F4709">
      <w:pPr>
        <w:rPr>
          <w:rFonts w:ascii="Times New Roman" w:hAnsi="Times New Roman" w:cs="Times New Roman"/>
          <w:sz w:val="24"/>
          <w:szCs w:val="24"/>
        </w:rPr>
      </w:pPr>
    </w:p>
    <w:p w14:paraId="5AA68C99" w14:textId="65C1AF5B" w:rsidR="00C4415B" w:rsidRPr="00741B3A" w:rsidRDefault="00C4415B" w:rsidP="006F4709">
      <w:pPr>
        <w:rPr>
          <w:rFonts w:ascii="Times New Roman" w:hAnsi="Times New Roman" w:cs="Times New Roman"/>
          <w:sz w:val="24"/>
          <w:szCs w:val="24"/>
        </w:rPr>
      </w:pPr>
      <w:r w:rsidRPr="00741B3A">
        <w:rPr>
          <w:rFonts w:ascii="Times New Roman" w:hAnsi="Times New Roman" w:cs="Times New Roman"/>
          <w:sz w:val="24"/>
          <w:szCs w:val="24"/>
        </w:rPr>
        <w:t>Fig 4. JSON data structure</w:t>
      </w:r>
    </w:p>
    <w:p w14:paraId="58C0621A" w14:textId="482E5D6A" w:rsidR="00C4415B" w:rsidRPr="00741B3A" w:rsidRDefault="00C4415B" w:rsidP="006F4709">
      <w:pPr>
        <w:rPr>
          <w:rFonts w:ascii="Times New Roman" w:hAnsi="Times New Roman" w:cs="Times New Roman"/>
          <w:sz w:val="24"/>
          <w:szCs w:val="24"/>
        </w:rPr>
      </w:pPr>
      <w:r w:rsidRPr="00741B3A">
        <w:rPr>
          <w:rFonts w:ascii="Times New Roman" w:hAnsi="Times New Roman" w:cs="Times New Roman"/>
          <w:noProof/>
          <w:sz w:val="24"/>
          <w:szCs w:val="24"/>
        </w:rPr>
        <w:drawing>
          <wp:inline distT="0" distB="0" distL="0" distR="0" wp14:anchorId="35C27BAF" wp14:editId="3E0CD9AF">
            <wp:extent cx="5943600" cy="3232785"/>
            <wp:effectExtent l="0" t="0" r="0" b="5715"/>
            <wp:docPr id="110102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25437" name=""/>
                    <pic:cNvPicPr/>
                  </pic:nvPicPr>
                  <pic:blipFill>
                    <a:blip r:embed="rId13"/>
                    <a:stretch>
                      <a:fillRect/>
                    </a:stretch>
                  </pic:blipFill>
                  <pic:spPr>
                    <a:xfrm>
                      <a:off x="0" y="0"/>
                      <a:ext cx="5943600" cy="3232785"/>
                    </a:xfrm>
                    <a:prstGeom prst="rect">
                      <a:avLst/>
                    </a:prstGeom>
                  </pic:spPr>
                </pic:pic>
              </a:graphicData>
            </a:graphic>
          </wp:inline>
        </w:drawing>
      </w:r>
    </w:p>
    <w:p w14:paraId="1CE4FD05" w14:textId="49E62230" w:rsidR="00B309F9" w:rsidRPr="00741B3A" w:rsidRDefault="00B309F9" w:rsidP="006F4709">
      <w:pPr>
        <w:rPr>
          <w:rFonts w:ascii="Times New Roman" w:hAnsi="Times New Roman" w:cs="Times New Roman"/>
          <w:sz w:val="24"/>
          <w:szCs w:val="24"/>
        </w:rPr>
      </w:pPr>
      <w:r w:rsidRPr="00741B3A">
        <w:rPr>
          <w:rFonts w:ascii="Times New Roman" w:hAnsi="Times New Roman" w:cs="Times New Roman"/>
          <w:sz w:val="24"/>
          <w:szCs w:val="24"/>
        </w:rPr>
        <w:t>Deployment- The website was deployed using Netlify, allowing users to access the site publicly. Also allows for changes I make to automatically trigger redeployment</w:t>
      </w:r>
    </w:p>
    <w:p w14:paraId="357BAA16" w14:textId="3645A9CB" w:rsidR="00B309F9" w:rsidRPr="00741B3A" w:rsidRDefault="00B309F9" w:rsidP="006F4709">
      <w:pPr>
        <w:rPr>
          <w:rFonts w:ascii="Times New Roman" w:hAnsi="Times New Roman" w:cs="Times New Roman"/>
          <w:sz w:val="24"/>
          <w:szCs w:val="24"/>
        </w:rPr>
      </w:pPr>
      <w:r w:rsidRPr="00741B3A">
        <w:rPr>
          <w:rFonts w:ascii="Times New Roman" w:hAnsi="Times New Roman" w:cs="Times New Roman"/>
          <w:sz w:val="24"/>
          <w:szCs w:val="24"/>
        </w:rPr>
        <w:t xml:space="preserve">Source Code- </w:t>
      </w:r>
    </w:p>
    <w:p w14:paraId="6A0FB9AE" w14:textId="7F6DF526" w:rsidR="576062CF" w:rsidRPr="00741B3A" w:rsidRDefault="00B309F9" w:rsidP="00B309F9">
      <w:pPr>
        <w:jc w:val="center"/>
        <w:rPr>
          <w:rStyle w:val="Heading4Char"/>
          <w:rFonts w:ascii="Times New Roman" w:hAnsi="Times New Roman" w:cs="Times New Roman"/>
          <w:sz w:val="24"/>
          <w:szCs w:val="24"/>
        </w:rPr>
      </w:pPr>
      <w:r w:rsidRPr="00741B3A">
        <w:rPr>
          <w:rStyle w:val="Heading4Char"/>
          <w:rFonts w:ascii="Times New Roman" w:hAnsi="Times New Roman" w:cs="Times New Roman"/>
          <w:sz w:val="24"/>
          <w:szCs w:val="24"/>
        </w:rPr>
        <w:t>Test Plan</w:t>
      </w:r>
    </w:p>
    <w:p w14:paraId="3E601B21" w14:textId="6AA3835B" w:rsidR="00B309F9" w:rsidRPr="00741B3A" w:rsidRDefault="00B309F9" w:rsidP="00B309F9">
      <w:pPr>
        <w:rPr>
          <w:rFonts w:ascii="Times New Roman" w:hAnsi="Times New Roman" w:cs="Times New Roman"/>
          <w:b/>
          <w:bCs/>
          <w:sz w:val="24"/>
          <w:szCs w:val="24"/>
        </w:rPr>
      </w:pPr>
      <w:r w:rsidRPr="00741B3A">
        <w:rPr>
          <w:rStyle w:val="Heading4Char"/>
          <w:rFonts w:ascii="Times New Roman" w:hAnsi="Times New Roman" w:cs="Times New Roman"/>
          <w:b w:val="0"/>
          <w:bCs w:val="0"/>
          <w:sz w:val="24"/>
          <w:szCs w:val="24"/>
        </w:rPr>
        <w:t xml:space="preserve">The system was tested using both manual testing and automated testing using pytest. Python test scripts were used to confirm JSON data, and frontend testing ensured pages search functions was working as well as page rendering. I created test scripts that tested every sports league parser by confitming the right data was collected into the JSON file. I also tested error handling for missing stats and to ensure that </w:t>
      </w:r>
      <w:r w:rsidR="00456DFE" w:rsidRPr="00741B3A">
        <w:rPr>
          <w:rStyle w:val="Heading4Char"/>
          <w:rFonts w:ascii="Times New Roman" w:hAnsi="Times New Roman" w:cs="Times New Roman"/>
          <w:b w:val="0"/>
          <w:bCs w:val="0"/>
          <w:sz w:val="24"/>
          <w:szCs w:val="24"/>
        </w:rPr>
        <w:t xml:space="preserve">the website does not stop just because some stats did not render. </w:t>
      </w:r>
    </w:p>
    <w:p w14:paraId="22288E5F" w14:textId="659D8D63" w:rsidR="576062CF" w:rsidRPr="00741B3A" w:rsidRDefault="00456DFE" w:rsidP="00456DFE">
      <w:pPr>
        <w:ind w:firstLine="0"/>
        <w:jc w:val="center"/>
        <w:rPr>
          <w:rStyle w:val="Heading5Char"/>
          <w:rFonts w:ascii="Times New Roman" w:hAnsi="Times New Roman" w:cs="Times New Roman"/>
          <w:b w:val="0"/>
          <w:bCs w:val="0"/>
          <w:i w:val="0"/>
          <w:iCs w:val="0"/>
          <w:sz w:val="24"/>
          <w:szCs w:val="24"/>
        </w:rPr>
      </w:pPr>
      <w:r w:rsidRPr="00741B3A">
        <w:rPr>
          <w:rStyle w:val="Heading5Char"/>
          <w:rFonts w:ascii="Times New Roman" w:hAnsi="Times New Roman" w:cs="Times New Roman"/>
          <w:b w:val="0"/>
          <w:bCs w:val="0"/>
          <w:i w:val="0"/>
          <w:iCs w:val="0"/>
          <w:sz w:val="24"/>
          <w:szCs w:val="24"/>
        </w:rPr>
        <w:t>Test Results</w:t>
      </w:r>
    </w:p>
    <w:p w14:paraId="5E0C4C7B" w14:textId="216CF707" w:rsidR="00456DFE" w:rsidRPr="00741B3A" w:rsidRDefault="00456DFE" w:rsidP="00456DFE">
      <w:pPr>
        <w:rPr>
          <w:rStyle w:val="Heading5Char"/>
          <w:rFonts w:ascii="Times New Roman" w:hAnsi="Times New Roman" w:cs="Times New Roman"/>
          <w:b w:val="0"/>
          <w:bCs w:val="0"/>
          <w:i w:val="0"/>
          <w:iCs w:val="0"/>
          <w:sz w:val="24"/>
          <w:szCs w:val="24"/>
        </w:rPr>
      </w:pPr>
      <w:r w:rsidRPr="00741B3A">
        <w:rPr>
          <w:rStyle w:val="Heading5Char"/>
          <w:rFonts w:ascii="Times New Roman" w:hAnsi="Times New Roman" w:cs="Times New Roman"/>
          <w:b w:val="0"/>
          <w:bCs w:val="0"/>
          <w:i w:val="0"/>
          <w:iCs w:val="0"/>
          <w:sz w:val="24"/>
          <w:szCs w:val="24"/>
        </w:rPr>
        <w:t xml:space="preserve">All core functionality was successfully tested. Player searches returned correct results, profile pages loaded without errors, and stat tables displayed accurate data. </w:t>
      </w:r>
    </w:p>
    <w:p w14:paraId="78C4E350" w14:textId="3A31B749" w:rsidR="00456DFE" w:rsidRPr="00741B3A" w:rsidRDefault="00456DFE" w:rsidP="00741B3A">
      <w:pPr>
        <w:ind w:firstLine="0"/>
        <w:jc w:val="center"/>
        <w:rPr>
          <w:rFonts w:ascii="Times New Roman" w:hAnsi="Times New Roman" w:cs="Times New Roman"/>
          <w:sz w:val="24"/>
          <w:szCs w:val="24"/>
        </w:rPr>
      </w:pPr>
      <w:r w:rsidRPr="00741B3A">
        <w:rPr>
          <w:rFonts w:ascii="Times New Roman" w:hAnsi="Times New Roman" w:cs="Times New Roman"/>
          <w:sz w:val="24"/>
          <w:szCs w:val="24"/>
        </w:rPr>
        <w:t>Challenges Overcome</w:t>
      </w:r>
    </w:p>
    <w:p w14:paraId="08EA901B" w14:textId="14FB6291" w:rsidR="576062CF" w:rsidRPr="00741B3A" w:rsidRDefault="00456DFE" w:rsidP="00456DFE">
      <w:pPr>
        <w:ind w:firstLine="0"/>
        <w:rPr>
          <w:rFonts w:ascii="Times New Roman" w:hAnsi="Times New Roman" w:cs="Times New Roman"/>
          <w:sz w:val="24"/>
          <w:szCs w:val="24"/>
        </w:rPr>
      </w:pPr>
      <w:r w:rsidRPr="00741B3A">
        <w:rPr>
          <w:rFonts w:ascii="Times New Roman" w:hAnsi="Times New Roman" w:cs="Times New Roman"/>
          <w:sz w:val="24"/>
          <w:szCs w:val="24"/>
        </w:rPr>
        <w:tab/>
        <w:t xml:space="preserve">The reason I had to pivot to ESPN for NFL QBs is because cloudflare was blocking scraping of those pages. One solution I found was to act as a user-agent of a browser to ensure </w:t>
      </w:r>
      <w:r w:rsidR="00455723" w:rsidRPr="00741B3A">
        <w:rPr>
          <w:rFonts w:ascii="Times New Roman" w:hAnsi="Times New Roman" w:cs="Times New Roman"/>
          <w:sz w:val="24"/>
          <w:szCs w:val="24"/>
        </w:rPr>
        <w:t xml:space="preserve">the scraper isn’t being blocked. </w:t>
      </w:r>
      <w:r w:rsidRPr="00741B3A">
        <w:rPr>
          <w:rFonts w:ascii="Times New Roman" w:hAnsi="Times New Roman" w:cs="Times New Roman"/>
          <w:sz w:val="24"/>
          <w:szCs w:val="24"/>
        </w:rPr>
        <w:t>Maybe one or two times it worked for a QB but the rest it did not</w:t>
      </w:r>
      <w:r w:rsidR="00455723" w:rsidRPr="00741B3A">
        <w:rPr>
          <w:rFonts w:ascii="Times New Roman" w:hAnsi="Times New Roman" w:cs="Times New Roman"/>
          <w:sz w:val="24"/>
          <w:szCs w:val="24"/>
        </w:rPr>
        <w:t xml:space="preserve"> so I pivoted to ESPN for scraping NFL QBs</w:t>
      </w:r>
      <w:r w:rsidRPr="00741B3A">
        <w:rPr>
          <w:rFonts w:ascii="Times New Roman" w:hAnsi="Times New Roman" w:cs="Times New Roman"/>
          <w:sz w:val="24"/>
          <w:szCs w:val="24"/>
        </w:rPr>
        <w:t xml:space="preserve">. I also had this problem with some of the NBA and MLB pages but after multiple attempts I was able to </w:t>
      </w:r>
      <w:r w:rsidR="00455723" w:rsidRPr="00741B3A">
        <w:rPr>
          <w:rFonts w:ascii="Times New Roman" w:hAnsi="Times New Roman" w:cs="Times New Roman"/>
          <w:sz w:val="24"/>
          <w:szCs w:val="24"/>
        </w:rPr>
        <w:t>get those HTML pages by downloading the HTML files using curl and parsing them locally. Another challenge was extracting tables hidden inside HTML comments. This required parsing from lxml tables within HTML.</w:t>
      </w:r>
      <w:r w:rsidR="00741B3A" w:rsidRPr="00741B3A">
        <w:rPr>
          <w:rFonts w:ascii="Times New Roman" w:hAnsi="Times New Roman" w:cs="Times New Roman"/>
          <w:sz w:val="24"/>
          <w:szCs w:val="24"/>
        </w:rPr>
        <w:t xml:space="preserve"> Also with ESPN there was an issue I had where it was giving fake 0’s for a QB’s interception and sacks stats. The solution to that was to make sure the parser only filtered passing stats because interceptions and sacks get overlapped as defensive stats.</w:t>
      </w:r>
    </w:p>
    <w:p w14:paraId="51A8DC44" w14:textId="7DDE9251" w:rsidR="00455723" w:rsidRPr="00741B3A" w:rsidRDefault="00455723" w:rsidP="00455723">
      <w:pPr>
        <w:ind w:firstLine="0"/>
        <w:jc w:val="center"/>
        <w:rPr>
          <w:rFonts w:ascii="Times New Roman" w:hAnsi="Times New Roman" w:cs="Times New Roman"/>
          <w:sz w:val="24"/>
          <w:szCs w:val="24"/>
        </w:rPr>
      </w:pPr>
      <w:r w:rsidRPr="00741B3A">
        <w:rPr>
          <w:rFonts w:ascii="Times New Roman" w:hAnsi="Times New Roman" w:cs="Times New Roman"/>
          <w:sz w:val="24"/>
          <w:szCs w:val="24"/>
        </w:rPr>
        <w:t>Future Enhancements</w:t>
      </w:r>
    </w:p>
    <w:p w14:paraId="6F298132" w14:textId="77777777" w:rsidR="00B764D6" w:rsidRPr="00741B3A" w:rsidRDefault="00455723" w:rsidP="00455723">
      <w:pPr>
        <w:ind w:firstLine="0"/>
        <w:rPr>
          <w:rFonts w:ascii="Times New Roman" w:hAnsi="Times New Roman" w:cs="Times New Roman"/>
          <w:sz w:val="24"/>
          <w:szCs w:val="24"/>
        </w:rPr>
      </w:pPr>
      <w:r w:rsidRPr="00741B3A">
        <w:rPr>
          <w:rFonts w:ascii="Times New Roman" w:hAnsi="Times New Roman" w:cs="Times New Roman"/>
          <w:sz w:val="24"/>
          <w:szCs w:val="24"/>
        </w:rPr>
        <w:tab/>
      </w:r>
      <w:r w:rsidR="00B764D6" w:rsidRPr="00741B3A">
        <w:rPr>
          <w:rFonts w:ascii="Times New Roman" w:hAnsi="Times New Roman" w:cs="Times New Roman"/>
          <w:sz w:val="24"/>
          <w:szCs w:val="24"/>
        </w:rPr>
        <w:t>The future of this is exciting to me because this can be so much more.</w:t>
      </w:r>
    </w:p>
    <w:p w14:paraId="61318F15" w14:textId="6A1AECD0" w:rsidR="00455723" w:rsidRPr="00741B3A" w:rsidRDefault="00B764D6" w:rsidP="00B764D6">
      <w:pPr>
        <w:pStyle w:val="ListParagraph"/>
        <w:numPr>
          <w:ilvl w:val="0"/>
          <w:numId w:val="1"/>
        </w:numPr>
        <w:rPr>
          <w:rFonts w:ascii="Times New Roman" w:hAnsi="Times New Roman" w:cs="Times New Roman"/>
          <w:sz w:val="24"/>
          <w:szCs w:val="24"/>
        </w:rPr>
      </w:pPr>
      <w:r w:rsidRPr="00741B3A">
        <w:rPr>
          <w:rFonts w:ascii="Times New Roman" w:hAnsi="Times New Roman" w:cs="Times New Roman"/>
          <w:sz w:val="24"/>
          <w:szCs w:val="24"/>
        </w:rPr>
        <w:t xml:space="preserve"> Live API integration instead of hard coding and scraping. </w:t>
      </w:r>
    </w:p>
    <w:p w14:paraId="4870847C" w14:textId="7275256A" w:rsidR="00B764D6" w:rsidRPr="00741B3A" w:rsidRDefault="00B764D6" w:rsidP="00B764D6">
      <w:pPr>
        <w:pStyle w:val="ListParagraph"/>
        <w:numPr>
          <w:ilvl w:val="0"/>
          <w:numId w:val="1"/>
        </w:numPr>
        <w:rPr>
          <w:rFonts w:ascii="Times New Roman" w:hAnsi="Times New Roman" w:cs="Times New Roman"/>
          <w:sz w:val="24"/>
          <w:szCs w:val="24"/>
        </w:rPr>
      </w:pPr>
      <w:r w:rsidRPr="00741B3A">
        <w:rPr>
          <w:rFonts w:ascii="Times New Roman" w:hAnsi="Times New Roman" w:cs="Times New Roman"/>
          <w:sz w:val="24"/>
          <w:szCs w:val="24"/>
        </w:rPr>
        <w:t>Even more player comparison tools</w:t>
      </w:r>
    </w:p>
    <w:p w14:paraId="34633485" w14:textId="6947293D" w:rsidR="00B764D6" w:rsidRPr="00741B3A" w:rsidRDefault="00B764D6" w:rsidP="00B764D6">
      <w:pPr>
        <w:pStyle w:val="ListParagraph"/>
        <w:numPr>
          <w:ilvl w:val="0"/>
          <w:numId w:val="1"/>
        </w:numPr>
        <w:rPr>
          <w:rFonts w:ascii="Times New Roman" w:hAnsi="Times New Roman" w:cs="Times New Roman"/>
          <w:sz w:val="24"/>
          <w:szCs w:val="24"/>
        </w:rPr>
      </w:pPr>
      <w:r w:rsidRPr="00741B3A">
        <w:rPr>
          <w:rFonts w:ascii="Times New Roman" w:hAnsi="Times New Roman" w:cs="Times New Roman"/>
          <w:sz w:val="24"/>
          <w:szCs w:val="24"/>
        </w:rPr>
        <w:t>User accounts</w:t>
      </w:r>
    </w:p>
    <w:p w14:paraId="7FCB1E31" w14:textId="4278A554" w:rsidR="00B764D6" w:rsidRPr="00741B3A" w:rsidRDefault="00B764D6" w:rsidP="00B764D6">
      <w:pPr>
        <w:pStyle w:val="ListParagraph"/>
        <w:numPr>
          <w:ilvl w:val="0"/>
          <w:numId w:val="1"/>
        </w:numPr>
        <w:rPr>
          <w:rFonts w:ascii="Times New Roman" w:hAnsi="Times New Roman" w:cs="Times New Roman"/>
          <w:sz w:val="24"/>
          <w:szCs w:val="24"/>
        </w:rPr>
      </w:pPr>
      <w:r w:rsidRPr="00741B3A">
        <w:rPr>
          <w:rFonts w:ascii="Times New Roman" w:hAnsi="Times New Roman" w:cs="Times New Roman"/>
          <w:sz w:val="24"/>
          <w:szCs w:val="24"/>
        </w:rPr>
        <w:t>Real-time stats such as recent game-logs</w:t>
      </w:r>
    </w:p>
    <w:p w14:paraId="158308C1" w14:textId="6182AD4A" w:rsidR="00B764D6" w:rsidRPr="00741B3A" w:rsidRDefault="00B764D6" w:rsidP="00B764D6">
      <w:pPr>
        <w:pStyle w:val="ListParagraph"/>
        <w:numPr>
          <w:ilvl w:val="0"/>
          <w:numId w:val="1"/>
        </w:numPr>
        <w:rPr>
          <w:rFonts w:ascii="Times New Roman" w:hAnsi="Times New Roman" w:cs="Times New Roman"/>
          <w:sz w:val="24"/>
          <w:szCs w:val="24"/>
        </w:rPr>
      </w:pPr>
      <w:r w:rsidRPr="00741B3A">
        <w:rPr>
          <w:rFonts w:ascii="Times New Roman" w:hAnsi="Times New Roman" w:cs="Times New Roman"/>
          <w:sz w:val="24"/>
          <w:szCs w:val="24"/>
        </w:rPr>
        <w:t>More Sports Leagues</w:t>
      </w:r>
    </w:p>
    <w:p w14:paraId="0D4A6EC8" w14:textId="675CC535" w:rsidR="576062CF" w:rsidRPr="00741B3A" w:rsidRDefault="576062CF" w:rsidP="00B764D6">
      <w:pPr>
        <w:pStyle w:val="SectionTitle"/>
        <w:rPr>
          <w:rFonts w:ascii="Times New Roman" w:hAnsi="Times New Roman" w:cs="Times New Roman"/>
          <w:sz w:val="24"/>
          <w:szCs w:val="24"/>
        </w:rPr>
      </w:pPr>
    </w:p>
    <w:p w14:paraId="70255EC9" w14:textId="602FD4E9" w:rsidR="576062CF" w:rsidRPr="00741B3A" w:rsidRDefault="005C45C8" w:rsidP="00B764D6">
      <w:pPr>
        <w:ind w:firstLine="0"/>
        <w:rPr>
          <w:rFonts w:ascii="Times New Roman" w:hAnsi="Times New Roman" w:cs="Times New Roman"/>
          <w:sz w:val="24"/>
          <w:szCs w:val="24"/>
        </w:rPr>
      </w:pPr>
      <w:r w:rsidRPr="00741B3A">
        <w:rPr>
          <w:rFonts w:ascii="Times New Roman" w:hAnsi="Times New Roman" w:cs="Times New Roman"/>
          <w:sz w:val="24"/>
          <w:szCs w:val="24"/>
        </w:rPr>
        <w:t>References:</w:t>
      </w:r>
    </w:p>
    <w:p w14:paraId="13D10CA7" w14:textId="156C7DC7" w:rsidR="005C45C8" w:rsidRPr="00741B3A" w:rsidRDefault="005C45C8" w:rsidP="00B764D6">
      <w:pPr>
        <w:ind w:firstLine="0"/>
        <w:rPr>
          <w:rFonts w:ascii="Times New Roman" w:hAnsi="Times New Roman" w:cs="Times New Roman"/>
          <w:sz w:val="24"/>
          <w:szCs w:val="24"/>
        </w:rPr>
      </w:pPr>
      <w:hyperlink r:id="rId14" w:history="1">
        <w:r w:rsidRPr="00741B3A">
          <w:rPr>
            <w:rStyle w:val="Hyperlink"/>
            <w:rFonts w:ascii="Times New Roman" w:hAnsi="Times New Roman" w:cs="Times New Roman"/>
            <w:sz w:val="24"/>
            <w:szCs w:val="24"/>
          </w:rPr>
          <w:t>https://mattmazzola.medium.com/implementing-the-elo-rating-system-a085f178e065</w:t>
        </w:r>
      </w:hyperlink>
    </w:p>
    <w:p w14:paraId="4AF9F20C" w14:textId="4C0C1D66" w:rsidR="005C45C8" w:rsidRPr="00741B3A" w:rsidRDefault="005C45C8" w:rsidP="00B764D6">
      <w:pPr>
        <w:ind w:firstLine="0"/>
        <w:rPr>
          <w:rFonts w:ascii="Times New Roman" w:hAnsi="Times New Roman" w:cs="Times New Roman"/>
          <w:sz w:val="24"/>
          <w:szCs w:val="24"/>
        </w:rPr>
      </w:pPr>
      <w:hyperlink r:id="rId15" w:history="1">
        <w:r w:rsidRPr="00741B3A">
          <w:rPr>
            <w:rStyle w:val="Hyperlink"/>
            <w:rFonts w:ascii="Times New Roman" w:hAnsi="Times New Roman" w:cs="Times New Roman"/>
            <w:sz w:val="24"/>
            <w:szCs w:val="24"/>
          </w:rPr>
          <w:t>https://databallr.com/</w:t>
        </w:r>
      </w:hyperlink>
    </w:p>
    <w:p w14:paraId="48F91712" w14:textId="24151C46" w:rsidR="005C45C8" w:rsidRPr="00741B3A" w:rsidRDefault="005C45C8" w:rsidP="00B764D6">
      <w:pPr>
        <w:ind w:firstLine="0"/>
        <w:rPr>
          <w:rFonts w:ascii="Times New Roman" w:hAnsi="Times New Roman" w:cs="Times New Roman"/>
          <w:sz w:val="24"/>
          <w:szCs w:val="24"/>
        </w:rPr>
      </w:pPr>
      <w:hyperlink r:id="rId16" w:history="1">
        <w:r w:rsidRPr="00741B3A">
          <w:rPr>
            <w:rStyle w:val="Hyperlink"/>
            <w:rFonts w:ascii="Times New Roman" w:hAnsi="Times New Roman" w:cs="Times New Roman"/>
            <w:sz w:val="24"/>
            <w:szCs w:val="24"/>
          </w:rPr>
          <w:t>https://medium.com/analytics-vidhya/web-scraping-nba-data-with-pandas-beautifulsoup-and-regex-pt-1-e3d73679950a</w:t>
        </w:r>
      </w:hyperlink>
    </w:p>
    <w:p w14:paraId="220B4953" w14:textId="358463BE" w:rsidR="00741B3A" w:rsidRPr="00741B3A" w:rsidRDefault="00741B3A" w:rsidP="00B764D6">
      <w:pPr>
        <w:ind w:firstLine="0"/>
        <w:rPr>
          <w:rFonts w:ascii="Times New Roman" w:hAnsi="Times New Roman" w:cs="Times New Roman"/>
          <w:sz w:val="24"/>
          <w:szCs w:val="24"/>
        </w:rPr>
      </w:pPr>
      <w:hyperlink r:id="rId17" w:history="1">
        <w:r w:rsidRPr="00741B3A">
          <w:rPr>
            <w:rStyle w:val="Hyperlink"/>
            <w:rFonts w:ascii="Times New Roman" w:hAnsi="Times New Roman" w:cs="Times New Roman"/>
            <w:sz w:val="24"/>
            <w:szCs w:val="24"/>
          </w:rPr>
          <w:t>https://www.youtube.com/watch?v=kSfnvIp4INA</w:t>
        </w:r>
      </w:hyperlink>
    </w:p>
    <w:p w14:paraId="56CA4F52" w14:textId="3A4F2784" w:rsidR="005C45C8" w:rsidRPr="00741B3A" w:rsidRDefault="005C45C8" w:rsidP="00B764D6">
      <w:pPr>
        <w:ind w:firstLine="0"/>
        <w:rPr>
          <w:rFonts w:ascii="Times New Roman" w:hAnsi="Times New Roman" w:cs="Times New Roman"/>
          <w:sz w:val="24"/>
          <w:szCs w:val="24"/>
        </w:rPr>
      </w:pPr>
      <w:hyperlink r:id="rId18" w:history="1">
        <w:r w:rsidRPr="00741B3A">
          <w:rPr>
            <w:rStyle w:val="Hyperlink"/>
            <w:rFonts w:ascii="Times New Roman" w:hAnsi="Times New Roman" w:cs="Times New Roman"/>
            <w:sz w:val="24"/>
            <w:szCs w:val="24"/>
          </w:rPr>
          <w:t>https://www.basketball-reference.com/</w:t>
        </w:r>
      </w:hyperlink>
    </w:p>
    <w:p w14:paraId="3671060D" w14:textId="3DBBB734" w:rsidR="005C45C8" w:rsidRPr="00741B3A" w:rsidRDefault="00741B3A" w:rsidP="00B764D6">
      <w:pPr>
        <w:ind w:firstLine="0"/>
        <w:rPr>
          <w:rFonts w:ascii="Times New Roman" w:hAnsi="Times New Roman" w:cs="Times New Roman"/>
          <w:sz w:val="24"/>
          <w:szCs w:val="24"/>
        </w:rPr>
      </w:pPr>
      <w:hyperlink r:id="rId19" w:history="1">
        <w:r w:rsidRPr="00741B3A">
          <w:rPr>
            <w:rStyle w:val="Hyperlink"/>
            <w:rFonts w:ascii="Times New Roman" w:hAnsi="Times New Roman" w:cs="Times New Roman"/>
            <w:sz w:val="24"/>
            <w:szCs w:val="24"/>
          </w:rPr>
          <w:t>https://www.espn.com/nfl/</w:t>
        </w:r>
      </w:hyperlink>
    </w:p>
    <w:p w14:paraId="24383B13" w14:textId="51A0A13B" w:rsidR="00741B3A" w:rsidRPr="00741B3A" w:rsidRDefault="00741B3A" w:rsidP="00B764D6">
      <w:pPr>
        <w:ind w:firstLine="0"/>
        <w:rPr>
          <w:rFonts w:ascii="Times New Roman" w:hAnsi="Times New Roman" w:cs="Times New Roman"/>
          <w:sz w:val="24"/>
          <w:szCs w:val="24"/>
        </w:rPr>
      </w:pPr>
      <w:hyperlink r:id="rId20" w:history="1">
        <w:r w:rsidRPr="00741B3A">
          <w:rPr>
            <w:rStyle w:val="Hyperlink"/>
            <w:rFonts w:ascii="Times New Roman" w:hAnsi="Times New Roman" w:cs="Times New Roman"/>
            <w:sz w:val="24"/>
            <w:szCs w:val="24"/>
          </w:rPr>
          <w:t>https://www.baseball-reference.com/</w:t>
        </w:r>
      </w:hyperlink>
    </w:p>
    <w:p w14:paraId="6AA2147F" w14:textId="71DA256C" w:rsidR="00741B3A" w:rsidRPr="00741B3A" w:rsidRDefault="007314C2" w:rsidP="00B764D6">
      <w:pPr>
        <w:ind w:firstLine="0"/>
        <w:rPr>
          <w:rFonts w:ascii="Times New Roman" w:hAnsi="Times New Roman" w:cs="Times New Roman"/>
          <w:sz w:val="24"/>
          <w:szCs w:val="24"/>
        </w:rPr>
      </w:pPr>
      <w:r w:rsidRPr="007314C2">
        <w:rPr>
          <w:rFonts w:ascii="Times New Roman" w:hAnsi="Times New Roman" w:cs="Times New Roman"/>
          <w:sz w:val="24"/>
          <w:szCs w:val="24"/>
        </w:rPr>
        <w:t>https://docs.python.org/3/library/index.html</w:t>
      </w:r>
    </w:p>
    <w:sectPr w:rsidR="00741B3A" w:rsidRPr="00741B3A">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B1BCB" w14:textId="77777777" w:rsidR="002D4AC3" w:rsidRDefault="002D4AC3">
      <w:pPr>
        <w:spacing w:line="240" w:lineRule="auto"/>
      </w:pPr>
      <w:r>
        <w:separator/>
      </w:r>
    </w:p>
  </w:endnote>
  <w:endnote w:type="continuationSeparator" w:id="0">
    <w:p w14:paraId="6D74D49D" w14:textId="77777777" w:rsidR="002D4AC3" w:rsidRDefault="002D4AC3">
      <w:pPr>
        <w:spacing w:line="240" w:lineRule="auto"/>
      </w:pPr>
      <w:r>
        <w:continuationSeparator/>
      </w:r>
    </w:p>
  </w:endnote>
  <w:endnote w:type="continuationNotice" w:id="1">
    <w:p w14:paraId="41418DDF" w14:textId="77777777" w:rsidR="002D4AC3" w:rsidRDefault="002D4AC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021A"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04B314ED" w14:textId="77777777" w:rsidTr="733B038C">
      <w:tc>
        <w:tcPr>
          <w:tcW w:w="3120" w:type="dxa"/>
        </w:tcPr>
        <w:p w14:paraId="68AF2F9E" w14:textId="77777777" w:rsidR="733B038C" w:rsidRDefault="733B038C" w:rsidP="733B038C">
          <w:pPr>
            <w:pStyle w:val="Header"/>
            <w:ind w:left="-115"/>
          </w:pPr>
        </w:p>
      </w:tc>
      <w:tc>
        <w:tcPr>
          <w:tcW w:w="3120" w:type="dxa"/>
        </w:tcPr>
        <w:p w14:paraId="23C2B37E" w14:textId="77777777" w:rsidR="733B038C" w:rsidRDefault="733B038C" w:rsidP="733B038C">
          <w:pPr>
            <w:pStyle w:val="Header"/>
            <w:jc w:val="center"/>
          </w:pPr>
        </w:p>
      </w:tc>
      <w:tc>
        <w:tcPr>
          <w:tcW w:w="3120" w:type="dxa"/>
        </w:tcPr>
        <w:p w14:paraId="7F6C9C3F" w14:textId="77777777" w:rsidR="733B038C" w:rsidRDefault="733B038C" w:rsidP="733B038C">
          <w:pPr>
            <w:pStyle w:val="Header"/>
            <w:ind w:right="-115"/>
            <w:jc w:val="right"/>
          </w:pPr>
        </w:p>
      </w:tc>
    </w:tr>
  </w:tbl>
  <w:p w14:paraId="65367B46"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66EA0920" w14:textId="77777777" w:rsidTr="733B038C">
      <w:tc>
        <w:tcPr>
          <w:tcW w:w="3120" w:type="dxa"/>
        </w:tcPr>
        <w:p w14:paraId="37A02F97" w14:textId="77777777" w:rsidR="733B038C" w:rsidRDefault="733B038C" w:rsidP="733B038C">
          <w:pPr>
            <w:pStyle w:val="Header"/>
            <w:ind w:left="-115"/>
          </w:pPr>
        </w:p>
      </w:tc>
      <w:tc>
        <w:tcPr>
          <w:tcW w:w="3120" w:type="dxa"/>
        </w:tcPr>
        <w:p w14:paraId="174E81B5" w14:textId="77777777" w:rsidR="733B038C" w:rsidRDefault="733B038C" w:rsidP="733B038C">
          <w:pPr>
            <w:pStyle w:val="Header"/>
            <w:jc w:val="center"/>
          </w:pPr>
        </w:p>
      </w:tc>
      <w:tc>
        <w:tcPr>
          <w:tcW w:w="3120" w:type="dxa"/>
        </w:tcPr>
        <w:p w14:paraId="39D2CC07" w14:textId="77777777" w:rsidR="733B038C" w:rsidRDefault="733B038C" w:rsidP="733B038C">
          <w:pPr>
            <w:pStyle w:val="Header"/>
            <w:ind w:right="-115"/>
            <w:jc w:val="right"/>
          </w:pPr>
        </w:p>
      </w:tc>
    </w:tr>
  </w:tbl>
  <w:p w14:paraId="3B6CEFA2"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5772A" w14:textId="77777777" w:rsidR="002D4AC3" w:rsidRDefault="002D4AC3">
      <w:pPr>
        <w:spacing w:line="240" w:lineRule="auto"/>
      </w:pPr>
      <w:r>
        <w:separator/>
      </w:r>
    </w:p>
  </w:footnote>
  <w:footnote w:type="continuationSeparator" w:id="0">
    <w:p w14:paraId="68C36DB4" w14:textId="77777777" w:rsidR="002D4AC3" w:rsidRDefault="002D4AC3">
      <w:pPr>
        <w:spacing w:line="240" w:lineRule="auto"/>
      </w:pPr>
      <w:r>
        <w:continuationSeparator/>
      </w:r>
    </w:p>
  </w:footnote>
  <w:footnote w:type="continuationNotice" w:id="1">
    <w:p w14:paraId="42D38B0A" w14:textId="77777777" w:rsidR="002D4AC3" w:rsidRDefault="002D4AC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40D6"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73E662D6" w14:textId="77777777">
      <w:tc>
        <w:tcPr>
          <w:tcW w:w="3120" w:type="dxa"/>
        </w:tcPr>
        <w:p w14:paraId="02265D10" w14:textId="77777777" w:rsidR="00604652" w:rsidRDefault="0038435B" w:rsidP="00604652">
          <w:pPr>
            <w:pStyle w:val="Header"/>
          </w:pPr>
          <w:sdt>
            <w:sdtPr>
              <w:id w:val="-1622601055"/>
              <w:placeholder>
                <w:docPart w:val="B125EC65CE8E44649D255FF7EF169407"/>
              </w:placeholder>
              <w:temporary/>
              <w:showingPlcHdr/>
              <w15:appearance w15:val="hidden"/>
            </w:sdtPr>
            <w:sdtContent>
              <w:r w:rsidR="00604652" w:rsidRPr="00FD478C">
                <w:t>RUNNING HEAD TITLE</w:t>
              </w:r>
            </w:sdtContent>
          </w:sdt>
          <w:r w:rsidR="00904DBE">
            <w:t xml:space="preserve"> </w:t>
          </w:r>
          <w:sdt>
            <w:sdtPr>
              <w:id w:val="-82374865"/>
              <w:placeholder>
                <w:docPart w:val="5CC952D5E0C044258B9F0AC3BB647933"/>
              </w:placeholder>
              <w:temporary/>
              <w:showingPlcHdr/>
              <w15:appearance w15:val="hidden"/>
            </w:sdtPr>
            <w:sdtContent>
              <w:r w:rsidR="00604652">
                <w:t>(SHORTENED)</w:t>
              </w:r>
            </w:sdtContent>
          </w:sdt>
        </w:p>
      </w:tc>
      <w:tc>
        <w:tcPr>
          <w:tcW w:w="3120" w:type="dxa"/>
        </w:tcPr>
        <w:p w14:paraId="14CCE5D0" w14:textId="77777777" w:rsidR="00904DBE" w:rsidRDefault="00904DBE" w:rsidP="00904DBE">
          <w:pPr>
            <w:pStyle w:val="Header"/>
            <w:jc w:val="center"/>
          </w:pPr>
        </w:p>
      </w:tc>
      <w:tc>
        <w:tcPr>
          <w:tcW w:w="3120" w:type="dxa"/>
        </w:tcPr>
        <w:p w14:paraId="13991C7B"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686AA8DF"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3123AE5C" w14:textId="77777777" w:rsidTr="00FD478C">
      <w:tc>
        <w:tcPr>
          <w:tcW w:w="3120" w:type="dxa"/>
        </w:tcPr>
        <w:p w14:paraId="5F6A72BA" w14:textId="77777777" w:rsidR="733B038C" w:rsidRPr="00FD478C" w:rsidRDefault="0038435B" w:rsidP="00FD478C">
          <w:pPr>
            <w:pStyle w:val="Header"/>
          </w:pPr>
          <w:sdt>
            <w:sdtPr>
              <w:id w:val="-376635527"/>
              <w:placeholder>
                <w:docPart w:val="AA375729DDD9466A9D163DE15864FD1D"/>
              </w:placeholder>
              <w:temporary/>
              <w:showingPlcHdr/>
              <w15:appearance w15:val="hidden"/>
            </w:sdtPr>
            <w:sdtContent>
              <w:r w:rsidR="00A75901" w:rsidRPr="00FD478C">
                <w:t>RUNNING HEAD TITLE</w:t>
              </w:r>
            </w:sdtContent>
          </w:sdt>
        </w:p>
      </w:tc>
      <w:tc>
        <w:tcPr>
          <w:tcW w:w="3120" w:type="dxa"/>
        </w:tcPr>
        <w:p w14:paraId="11C03CBD" w14:textId="77777777" w:rsidR="733B038C" w:rsidRDefault="733B038C" w:rsidP="733B038C">
          <w:pPr>
            <w:pStyle w:val="Header"/>
            <w:jc w:val="center"/>
          </w:pPr>
        </w:p>
      </w:tc>
      <w:tc>
        <w:tcPr>
          <w:tcW w:w="3120" w:type="dxa"/>
        </w:tcPr>
        <w:p w14:paraId="16E6D91B" w14:textId="77777777" w:rsidR="733B038C" w:rsidRDefault="733B038C" w:rsidP="733B038C">
          <w:pPr>
            <w:pStyle w:val="Header"/>
            <w:ind w:right="-115"/>
            <w:jc w:val="right"/>
          </w:pPr>
        </w:p>
      </w:tc>
    </w:tr>
  </w:tbl>
  <w:p w14:paraId="40E4D930"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2A8"/>
    <w:multiLevelType w:val="multilevel"/>
    <w:tmpl w:val="DF3E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074CA"/>
    <w:multiLevelType w:val="multilevel"/>
    <w:tmpl w:val="5356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E3DB9"/>
    <w:multiLevelType w:val="multilevel"/>
    <w:tmpl w:val="31B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E6374"/>
    <w:multiLevelType w:val="multilevel"/>
    <w:tmpl w:val="3A0E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939F6"/>
    <w:multiLevelType w:val="multilevel"/>
    <w:tmpl w:val="BA5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C1E59"/>
    <w:multiLevelType w:val="multilevel"/>
    <w:tmpl w:val="E81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D136A"/>
    <w:multiLevelType w:val="multilevel"/>
    <w:tmpl w:val="F982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56475"/>
    <w:multiLevelType w:val="multilevel"/>
    <w:tmpl w:val="519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B2457"/>
    <w:multiLevelType w:val="hybridMultilevel"/>
    <w:tmpl w:val="F0FEF10A"/>
    <w:lvl w:ilvl="0" w:tplc="412C9C4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820195"/>
    <w:multiLevelType w:val="multilevel"/>
    <w:tmpl w:val="AA9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E1A05"/>
    <w:multiLevelType w:val="multilevel"/>
    <w:tmpl w:val="BA6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02AA0"/>
    <w:multiLevelType w:val="multilevel"/>
    <w:tmpl w:val="EAC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E0D8B"/>
    <w:multiLevelType w:val="multilevel"/>
    <w:tmpl w:val="7A8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63D1A"/>
    <w:multiLevelType w:val="multilevel"/>
    <w:tmpl w:val="9ABC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55B90"/>
    <w:multiLevelType w:val="multilevel"/>
    <w:tmpl w:val="B7CC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E18CC"/>
    <w:multiLevelType w:val="multilevel"/>
    <w:tmpl w:val="E100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E28F7"/>
    <w:multiLevelType w:val="multilevel"/>
    <w:tmpl w:val="730E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B110C"/>
    <w:multiLevelType w:val="multilevel"/>
    <w:tmpl w:val="345C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B57F2"/>
    <w:multiLevelType w:val="multilevel"/>
    <w:tmpl w:val="55A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86FCA"/>
    <w:multiLevelType w:val="multilevel"/>
    <w:tmpl w:val="BA6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E460A"/>
    <w:multiLevelType w:val="multilevel"/>
    <w:tmpl w:val="5482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B5BF6"/>
    <w:multiLevelType w:val="multilevel"/>
    <w:tmpl w:val="7338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97409"/>
    <w:multiLevelType w:val="multilevel"/>
    <w:tmpl w:val="97B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07130"/>
    <w:multiLevelType w:val="multilevel"/>
    <w:tmpl w:val="3CA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B3D1C"/>
    <w:multiLevelType w:val="multilevel"/>
    <w:tmpl w:val="276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91FB7"/>
    <w:multiLevelType w:val="multilevel"/>
    <w:tmpl w:val="B852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F0030"/>
    <w:multiLevelType w:val="multilevel"/>
    <w:tmpl w:val="E35A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20D0B"/>
    <w:multiLevelType w:val="multilevel"/>
    <w:tmpl w:val="02AA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10BD0"/>
    <w:multiLevelType w:val="multilevel"/>
    <w:tmpl w:val="C57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729C1"/>
    <w:multiLevelType w:val="multilevel"/>
    <w:tmpl w:val="325E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361193">
    <w:abstractNumId w:val="8"/>
  </w:num>
  <w:num w:numId="2" w16cid:durableId="772169325">
    <w:abstractNumId w:val="15"/>
  </w:num>
  <w:num w:numId="3" w16cid:durableId="925651082">
    <w:abstractNumId w:val="18"/>
  </w:num>
  <w:num w:numId="4" w16cid:durableId="478808616">
    <w:abstractNumId w:val="1"/>
  </w:num>
  <w:num w:numId="5" w16cid:durableId="1487015949">
    <w:abstractNumId w:val="20"/>
  </w:num>
  <w:num w:numId="6" w16cid:durableId="488134469">
    <w:abstractNumId w:val="27"/>
  </w:num>
  <w:num w:numId="7" w16cid:durableId="1741709080">
    <w:abstractNumId w:val="17"/>
  </w:num>
  <w:num w:numId="8" w16cid:durableId="436680746">
    <w:abstractNumId w:val="29"/>
  </w:num>
  <w:num w:numId="9" w16cid:durableId="1011299859">
    <w:abstractNumId w:val="25"/>
  </w:num>
  <w:num w:numId="10" w16cid:durableId="1312097043">
    <w:abstractNumId w:val="14"/>
  </w:num>
  <w:num w:numId="11" w16cid:durableId="98062489">
    <w:abstractNumId w:val="4"/>
  </w:num>
  <w:num w:numId="12" w16cid:durableId="697512773">
    <w:abstractNumId w:val="12"/>
  </w:num>
  <w:num w:numId="13" w16cid:durableId="452940251">
    <w:abstractNumId w:val="5"/>
  </w:num>
  <w:num w:numId="14" w16cid:durableId="1326129566">
    <w:abstractNumId w:val="3"/>
  </w:num>
  <w:num w:numId="15" w16cid:durableId="1047949757">
    <w:abstractNumId w:val="26"/>
  </w:num>
  <w:num w:numId="16" w16cid:durableId="195048373">
    <w:abstractNumId w:val="13"/>
  </w:num>
  <w:num w:numId="17" w16cid:durableId="1039821221">
    <w:abstractNumId w:val="23"/>
  </w:num>
  <w:num w:numId="18" w16cid:durableId="2037071888">
    <w:abstractNumId w:val="9"/>
  </w:num>
  <w:num w:numId="19" w16cid:durableId="174734470">
    <w:abstractNumId w:val="22"/>
  </w:num>
  <w:num w:numId="20" w16cid:durableId="1115752206">
    <w:abstractNumId w:val="6"/>
  </w:num>
  <w:num w:numId="21" w16cid:durableId="1670523864">
    <w:abstractNumId w:val="19"/>
  </w:num>
  <w:num w:numId="22" w16cid:durableId="99687411">
    <w:abstractNumId w:val="16"/>
  </w:num>
  <w:num w:numId="23" w16cid:durableId="1287008066">
    <w:abstractNumId w:val="0"/>
  </w:num>
  <w:num w:numId="24" w16cid:durableId="893392737">
    <w:abstractNumId w:val="10"/>
  </w:num>
  <w:num w:numId="25" w16cid:durableId="243419486">
    <w:abstractNumId w:val="2"/>
  </w:num>
  <w:num w:numId="26" w16cid:durableId="584998475">
    <w:abstractNumId w:val="21"/>
  </w:num>
  <w:num w:numId="27" w16cid:durableId="90127926">
    <w:abstractNumId w:val="7"/>
  </w:num>
  <w:num w:numId="28" w16cid:durableId="843326668">
    <w:abstractNumId w:val="28"/>
  </w:num>
  <w:num w:numId="29" w16cid:durableId="1755122396">
    <w:abstractNumId w:val="24"/>
  </w:num>
  <w:num w:numId="30" w16cid:durableId="3057484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DE"/>
    <w:rsid w:val="00072CAB"/>
    <w:rsid w:val="0009715F"/>
    <w:rsid w:val="00230007"/>
    <w:rsid w:val="00277386"/>
    <w:rsid w:val="002C3BE4"/>
    <w:rsid w:val="002D4AC3"/>
    <w:rsid w:val="002F7E04"/>
    <w:rsid w:val="00371BD9"/>
    <w:rsid w:val="0038435B"/>
    <w:rsid w:val="0042207D"/>
    <w:rsid w:val="00455723"/>
    <w:rsid w:val="00456DFE"/>
    <w:rsid w:val="004C683E"/>
    <w:rsid w:val="00500997"/>
    <w:rsid w:val="00530EF3"/>
    <w:rsid w:val="005936DA"/>
    <w:rsid w:val="005B2DB7"/>
    <w:rsid w:val="005C45C8"/>
    <w:rsid w:val="00604652"/>
    <w:rsid w:val="00615605"/>
    <w:rsid w:val="006C101C"/>
    <w:rsid w:val="006F4709"/>
    <w:rsid w:val="00702B81"/>
    <w:rsid w:val="00716D07"/>
    <w:rsid w:val="00727711"/>
    <w:rsid w:val="007314C2"/>
    <w:rsid w:val="00741B3A"/>
    <w:rsid w:val="0074264E"/>
    <w:rsid w:val="00796468"/>
    <w:rsid w:val="007D4A2B"/>
    <w:rsid w:val="007E2D6A"/>
    <w:rsid w:val="008078FA"/>
    <w:rsid w:val="00823731"/>
    <w:rsid w:val="00904DBE"/>
    <w:rsid w:val="00A75901"/>
    <w:rsid w:val="00AD6EF0"/>
    <w:rsid w:val="00B309F9"/>
    <w:rsid w:val="00B5233A"/>
    <w:rsid w:val="00B764D6"/>
    <w:rsid w:val="00BA6612"/>
    <w:rsid w:val="00C26C30"/>
    <w:rsid w:val="00C4415B"/>
    <w:rsid w:val="00C44F9A"/>
    <w:rsid w:val="00CA1E31"/>
    <w:rsid w:val="00CD7F50"/>
    <w:rsid w:val="00D303DE"/>
    <w:rsid w:val="00D40FE7"/>
    <w:rsid w:val="00DA395D"/>
    <w:rsid w:val="00DF1ADF"/>
    <w:rsid w:val="00DF3215"/>
    <w:rsid w:val="00E01CE8"/>
    <w:rsid w:val="00E078FD"/>
    <w:rsid w:val="00E23707"/>
    <w:rsid w:val="00E879E7"/>
    <w:rsid w:val="00F43ACD"/>
    <w:rsid w:val="00F5600A"/>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FA7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D40FE7"/>
    <w:pPr>
      <w:ind w:left="720"/>
      <w:contextualSpacing/>
    </w:pPr>
  </w:style>
  <w:style w:type="character" w:styleId="UnresolvedMention">
    <w:name w:val="Unresolved Mention"/>
    <w:basedOn w:val="DefaultParagraphFont"/>
    <w:uiPriority w:val="99"/>
    <w:semiHidden/>
    <w:unhideWhenUsed/>
    <w:rsid w:val="005C4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basketball-reference.com/"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youtube.com/watch?v=kSfnvIp4INA"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medium.com/analytics-vidhya/web-scraping-nba-data-with-pandas-beautifulsoup-and-regex-pt-1-e3d73679950a" TargetMode="External"/><Relationship Id="rId20" Type="http://schemas.openxmlformats.org/officeDocument/2006/relationships/hyperlink" Target="https://www.baseball-reference.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databallr.com/" TargetMode="External"/><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yperlink" Target="https://www.espn.com/nf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attmazzola.medium.com/implementing-the-elo-rating-system-a085f178e065" TargetMode="External"/><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s\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25EC65CE8E44649D255FF7EF169407"/>
        <w:category>
          <w:name w:val="General"/>
          <w:gallery w:val="placeholder"/>
        </w:category>
        <w:types>
          <w:type w:val="bbPlcHdr"/>
        </w:types>
        <w:behaviors>
          <w:behavior w:val="content"/>
        </w:behaviors>
        <w:guid w:val="{6BD16594-CF13-4DAF-9DEB-EF44384C2071}"/>
      </w:docPartPr>
      <w:docPartBody>
        <w:p w:rsidR="002423FD" w:rsidRDefault="002423FD">
          <w:pPr>
            <w:pStyle w:val="B125EC65CE8E44649D255FF7EF169407"/>
          </w:pPr>
          <w:r>
            <w:t>456</w:t>
          </w:r>
        </w:p>
      </w:docPartBody>
    </w:docPart>
    <w:docPart>
      <w:docPartPr>
        <w:name w:val="5CC952D5E0C044258B9F0AC3BB647933"/>
        <w:category>
          <w:name w:val="General"/>
          <w:gallery w:val="placeholder"/>
        </w:category>
        <w:types>
          <w:type w:val="bbPlcHdr"/>
        </w:types>
        <w:behaviors>
          <w:behavior w:val="content"/>
        </w:behaviors>
        <w:guid w:val="{A7AEB2BB-2560-417A-B538-BFDE42C98FE4}"/>
      </w:docPartPr>
      <w:docPartBody>
        <w:p w:rsidR="002423FD" w:rsidRDefault="002423FD">
          <w:pPr>
            <w:pStyle w:val="5CC952D5E0C044258B9F0AC3BB647933"/>
          </w:pPr>
          <w:r w:rsidRPr="576062CF">
            <w:t>Row Head</w:t>
          </w:r>
        </w:p>
      </w:docPartBody>
    </w:docPart>
    <w:docPart>
      <w:docPartPr>
        <w:name w:val="AA375729DDD9466A9D163DE15864FD1D"/>
        <w:category>
          <w:name w:val="General"/>
          <w:gallery w:val="placeholder"/>
        </w:category>
        <w:types>
          <w:type w:val="bbPlcHdr"/>
        </w:types>
        <w:behaviors>
          <w:behavior w:val="content"/>
        </w:behaviors>
        <w:guid w:val="{39C1745B-37CE-4808-9E79-90A790F943B8}"/>
      </w:docPartPr>
      <w:docPartBody>
        <w:p w:rsidR="002423FD" w:rsidRDefault="002423FD">
          <w:pPr>
            <w:pStyle w:val="AA375729DDD9466A9D163DE15864FD1D"/>
          </w:pPr>
          <w:r>
            <w:t>789</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3FD"/>
    <w:rsid w:val="0009715F"/>
    <w:rsid w:val="002423FD"/>
    <w:rsid w:val="00B86589"/>
    <w:rsid w:val="00F56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customStyle="1" w:styleId="B125EC65CE8E44649D255FF7EF169407">
    <w:name w:val="B125EC65CE8E44649D255FF7EF169407"/>
  </w:style>
  <w:style w:type="paragraph" w:customStyle="1" w:styleId="5CC952D5E0C044258B9F0AC3BB647933">
    <w:name w:val="5CC952D5E0C044258B9F0AC3BB647933"/>
  </w:style>
  <w:style w:type="paragraph" w:customStyle="1" w:styleId="AA375729DDD9466A9D163DE15864FD1D">
    <w:name w:val="AA375729DDD9466A9D163DE15864FD1D"/>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1</Pages>
  <Words>2049</Words>
  <Characters>11682</Characters>
  <Application>Microsoft Office Word</Application>
  <DocSecurity>4</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2026-04-23T18:10:00Z</dcterms:created>
  <dcterms:modified xsi:type="dcterms:W3CDTF">2026-04-24T16:30:00Z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